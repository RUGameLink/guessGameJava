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1680E" w14:textId="77777777" w:rsidR="007C4585" w:rsidRPr="007B0A05" w:rsidRDefault="007C4585" w:rsidP="007C4585">
      <w:pPr>
        <w:pStyle w:val="af2"/>
        <w:rPr>
          <w:szCs w:val="28"/>
        </w:rPr>
      </w:pPr>
      <w:bookmarkStart w:id="0" w:name="_Hlk40293597"/>
      <w:bookmarkEnd w:id="0"/>
      <w:r w:rsidRPr="007B0A05">
        <w:rPr>
          <w:szCs w:val="28"/>
        </w:rPr>
        <w:t xml:space="preserve">Министерство науки и высшего образования Российской Федерации </w:t>
      </w:r>
    </w:p>
    <w:p w14:paraId="3731C3C4" w14:textId="77777777" w:rsidR="007C4585" w:rsidRPr="007B0A05" w:rsidRDefault="007C4585" w:rsidP="007C4585">
      <w:pPr>
        <w:pStyle w:val="af2"/>
        <w:rPr>
          <w:szCs w:val="28"/>
        </w:rPr>
      </w:pPr>
      <w:r w:rsidRPr="007B0A05">
        <w:rPr>
          <w:szCs w:val="28"/>
        </w:rPr>
        <w:t xml:space="preserve">Федеральное государственное бюджетное образовательное учреждение </w:t>
      </w:r>
    </w:p>
    <w:p w14:paraId="0B301883" w14:textId="77777777" w:rsidR="007C4585" w:rsidRPr="007B0A05" w:rsidRDefault="007C4585" w:rsidP="007C4585">
      <w:pPr>
        <w:pStyle w:val="af2"/>
        <w:rPr>
          <w:szCs w:val="28"/>
        </w:rPr>
      </w:pPr>
      <w:r w:rsidRPr="007B0A05">
        <w:rPr>
          <w:szCs w:val="28"/>
        </w:rPr>
        <w:t xml:space="preserve">высшего образования </w:t>
      </w:r>
    </w:p>
    <w:p w14:paraId="4F29190E" w14:textId="77777777" w:rsidR="007C4585" w:rsidRPr="007B0A05" w:rsidRDefault="007C4585" w:rsidP="007C4585">
      <w:pPr>
        <w:pStyle w:val="af2"/>
        <w:spacing w:before="240"/>
        <w:rPr>
          <w:b/>
          <w:szCs w:val="28"/>
        </w:rPr>
      </w:pPr>
      <w:r w:rsidRPr="007B0A05">
        <w:rPr>
          <w:b/>
          <w:szCs w:val="28"/>
        </w:rPr>
        <w:t>ИРКУТСКИЙ НАЦИОНАЛЬНЫЙ ИССЛЕДОВАТЕЛЬСКИЙ ТЕХНИЧЕСКИЙ УНИВЕРСИТЕТ</w:t>
      </w:r>
    </w:p>
    <w:p w14:paraId="76B30227" w14:textId="77777777" w:rsidR="007C4585" w:rsidRPr="007B0A05" w:rsidRDefault="007C4585" w:rsidP="007C4585">
      <w:pPr>
        <w:pStyle w:val="af2"/>
        <w:rPr>
          <w:szCs w:val="28"/>
          <w:u w:val="single"/>
        </w:rPr>
      </w:pPr>
      <w:r w:rsidRPr="007B0A05">
        <w:rPr>
          <w:szCs w:val="28"/>
          <w:u w:val="single"/>
        </w:rPr>
        <w:t>Институт информационных технологий и анализа данных</w:t>
      </w:r>
    </w:p>
    <w:p w14:paraId="4C668ABA" w14:textId="77777777" w:rsidR="007C4585" w:rsidRPr="00D55EAD" w:rsidRDefault="007C4585" w:rsidP="007C4585">
      <w:pPr>
        <w:jc w:val="center"/>
        <w:rPr>
          <w:sz w:val="28"/>
          <w:szCs w:val="28"/>
          <w:vertAlign w:val="superscript"/>
        </w:rPr>
      </w:pPr>
      <w:r w:rsidRPr="00D55EAD">
        <w:rPr>
          <w:sz w:val="28"/>
          <w:szCs w:val="28"/>
          <w:vertAlign w:val="superscript"/>
        </w:rPr>
        <w:t>наименование института</w:t>
      </w:r>
    </w:p>
    <w:p w14:paraId="14E4E574" w14:textId="77777777" w:rsidR="007C4585" w:rsidRPr="007B0A05" w:rsidRDefault="007C4585" w:rsidP="007C4585">
      <w:pPr>
        <w:pStyle w:val="af2"/>
        <w:rPr>
          <w:szCs w:val="28"/>
          <w:u w:val="single"/>
        </w:rPr>
      </w:pPr>
    </w:p>
    <w:p w14:paraId="2C434B7D" w14:textId="77777777" w:rsidR="007C4585" w:rsidRDefault="007C4585" w:rsidP="007C4585">
      <w:pPr>
        <w:jc w:val="center"/>
        <w:rPr>
          <w:sz w:val="28"/>
          <w:szCs w:val="28"/>
        </w:rPr>
      </w:pPr>
    </w:p>
    <w:p w14:paraId="2CB3C4AA" w14:textId="77777777" w:rsidR="007C4585" w:rsidRDefault="007C4585" w:rsidP="007C4585">
      <w:pPr>
        <w:pStyle w:val="4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ОТЧЕТ</w:t>
      </w:r>
      <w:r w:rsidRPr="007B0A05">
        <w:rPr>
          <w:b w:val="0"/>
          <w:sz w:val="28"/>
          <w:szCs w:val="28"/>
        </w:rPr>
        <w:br/>
        <w:t xml:space="preserve">к </w:t>
      </w:r>
      <w:r>
        <w:rPr>
          <w:b w:val="0"/>
          <w:sz w:val="28"/>
          <w:szCs w:val="28"/>
        </w:rPr>
        <w:t>лабораторной</w:t>
      </w:r>
      <w:r w:rsidRPr="007B0A05">
        <w:rPr>
          <w:b w:val="0"/>
          <w:sz w:val="28"/>
          <w:szCs w:val="28"/>
        </w:rPr>
        <w:t xml:space="preserve"> работе по дисциплине</w:t>
      </w:r>
    </w:p>
    <w:p w14:paraId="078C87D3" w14:textId="77777777" w:rsidR="007C4585" w:rsidRPr="001C0683" w:rsidRDefault="007C4585" w:rsidP="007C4585">
      <w:pPr>
        <w:pStyle w:val="a9"/>
        <w:ind w:firstLine="0"/>
        <w:jc w:val="center"/>
        <w:rPr>
          <w:szCs w:val="28"/>
          <w:u w:val="single"/>
        </w:rPr>
      </w:pPr>
      <w:r w:rsidRPr="001C0683">
        <w:rPr>
          <w:u w:val="single"/>
        </w:rPr>
        <w:t>Объектно-ориентированное программирование</w:t>
      </w:r>
    </w:p>
    <w:p w14:paraId="354369DE" w14:textId="77777777" w:rsidR="007C4585" w:rsidRDefault="007C4585" w:rsidP="007C4585">
      <w:pPr>
        <w:spacing w:after="0" w:line="240" w:lineRule="auto"/>
        <w:jc w:val="center"/>
        <w:rPr>
          <w:sz w:val="28"/>
          <w:szCs w:val="28"/>
        </w:rPr>
      </w:pPr>
    </w:p>
    <w:p w14:paraId="764136AC" w14:textId="77777777" w:rsidR="007C4585" w:rsidRDefault="007C4585" w:rsidP="007C4585">
      <w:pPr>
        <w:spacing w:after="0" w:line="240" w:lineRule="auto"/>
        <w:jc w:val="center"/>
        <w:rPr>
          <w:sz w:val="28"/>
          <w:szCs w:val="28"/>
        </w:rPr>
      </w:pPr>
    </w:p>
    <w:p w14:paraId="3EDB5A32" w14:textId="77777777" w:rsidR="007C4585" w:rsidRPr="007B0A05" w:rsidRDefault="007C4585" w:rsidP="007C4585">
      <w:pPr>
        <w:spacing w:after="0" w:line="240" w:lineRule="auto"/>
        <w:jc w:val="center"/>
        <w:rPr>
          <w:sz w:val="28"/>
          <w:szCs w:val="28"/>
        </w:rPr>
      </w:pPr>
    </w:p>
    <w:p w14:paraId="002017CB" w14:textId="7BAF28CA" w:rsidR="007C4585" w:rsidRPr="00A17B27" w:rsidRDefault="007C4585" w:rsidP="007C458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17B27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44782D" w:rsidRPr="0044782D">
        <w:rPr>
          <w:rFonts w:ascii="Times New Roman" w:hAnsi="Times New Roman" w:cs="Times New Roman"/>
          <w:sz w:val="28"/>
          <w:szCs w:val="28"/>
          <w:u w:val="single"/>
        </w:rPr>
        <w:t xml:space="preserve">Разработка приложения с оконным графическим </w:t>
      </w:r>
      <w:r w:rsidR="0044782D">
        <w:rPr>
          <w:rFonts w:ascii="Times New Roman" w:hAnsi="Times New Roman" w:cs="Times New Roman"/>
          <w:sz w:val="28"/>
          <w:szCs w:val="28"/>
          <w:u w:val="single"/>
        </w:rPr>
        <w:br/>
      </w:r>
      <w:r w:rsidR="0044782D" w:rsidRPr="0044782D">
        <w:rPr>
          <w:rFonts w:ascii="Times New Roman" w:hAnsi="Times New Roman" w:cs="Times New Roman"/>
          <w:sz w:val="28"/>
          <w:szCs w:val="28"/>
          <w:u w:val="single"/>
        </w:rPr>
        <w:t>пользовательским интерфейсом</w:t>
      </w:r>
      <w:r w:rsidRPr="00A17B27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6A3D823D" w14:textId="77777777" w:rsidR="007C4585" w:rsidRPr="00D55EAD" w:rsidRDefault="007C4585" w:rsidP="007C4585">
      <w:pPr>
        <w:spacing w:after="0" w:line="240" w:lineRule="auto"/>
        <w:jc w:val="center"/>
        <w:rPr>
          <w:sz w:val="28"/>
          <w:szCs w:val="28"/>
          <w:vertAlign w:val="superscript"/>
        </w:rPr>
      </w:pPr>
      <w:r w:rsidRPr="00D55EAD">
        <w:rPr>
          <w:sz w:val="28"/>
          <w:szCs w:val="28"/>
          <w:vertAlign w:val="superscript"/>
        </w:rPr>
        <w:t>Наименование темы</w:t>
      </w:r>
    </w:p>
    <w:p w14:paraId="54BA408B" w14:textId="28D9B3A9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42CE1118" w14:textId="7672901F" w:rsidR="002B77C1" w:rsidRDefault="002B77C1" w:rsidP="007C4585">
      <w:pPr>
        <w:spacing w:after="0" w:line="240" w:lineRule="auto"/>
        <w:rPr>
          <w:sz w:val="28"/>
          <w:szCs w:val="28"/>
        </w:rPr>
      </w:pPr>
    </w:p>
    <w:p w14:paraId="240FDD44" w14:textId="0FA831AE" w:rsidR="002B77C1" w:rsidRDefault="002B77C1" w:rsidP="007C4585">
      <w:pPr>
        <w:spacing w:after="0" w:line="240" w:lineRule="auto"/>
        <w:rPr>
          <w:sz w:val="28"/>
          <w:szCs w:val="28"/>
        </w:rPr>
      </w:pPr>
    </w:p>
    <w:p w14:paraId="428687A0" w14:textId="3E0DCD6E" w:rsidR="002B77C1" w:rsidRDefault="002B77C1" w:rsidP="007C4585">
      <w:pPr>
        <w:spacing w:after="0" w:line="240" w:lineRule="auto"/>
        <w:rPr>
          <w:sz w:val="28"/>
          <w:szCs w:val="28"/>
        </w:rPr>
      </w:pPr>
    </w:p>
    <w:p w14:paraId="38773EFA" w14:textId="77777777" w:rsidR="002B77C1" w:rsidRPr="007B0A05" w:rsidRDefault="002B77C1" w:rsidP="007C4585">
      <w:pPr>
        <w:spacing w:after="0" w:line="240" w:lineRule="auto"/>
        <w:rPr>
          <w:sz w:val="28"/>
          <w:szCs w:val="28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544"/>
        <w:gridCol w:w="1669"/>
        <w:gridCol w:w="281"/>
        <w:gridCol w:w="1524"/>
        <w:gridCol w:w="280"/>
        <w:gridCol w:w="2057"/>
      </w:tblGrid>
      <w:tr w:rsidR="002B77C1" w14:paraId="01721B11" w14:textId="77777777" w:rsidTr="002B77C1"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D43AD3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 группы: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EE1B280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ИСМб-19-1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</w:tcPr>
          <w:p w14:paraId="1389D077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0F114A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</w:tcPr>
          <w:p w14:paraId="4217163B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5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ABCA0D1" w14:textId="25C59A9C" w:rsidR="002B77C1" w:rsidRDefault="00D64E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4E3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ФИО</w:t>
            </w:r>
          </w:p>
        </w:tc>
      </w:tr>
      <w:tr w:rsidR="002B77C1" w14:paraId="25AFCB82" w14:textId="77777777" w:rsidTr="002B77C1"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</w:tcPr>
          <w:p w14:paraId="118503F1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6F4E0D6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</w:tcPr>
          <w:p w14:paraId="6B623E21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2F66BFA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</w:tcPr>
          <w:p w14:paraId="3299368E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5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ACEAC2B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ИО</w:t>
            </w:r>
          </w:p>
        </w:tc>
      </w:tr>
      <w:tr w:rsidR="002B77C1" w14:paraId="26376DEF" w14:textId="77777777" w:rsidTr="002B77C1"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41F048E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Проверил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FE9C9F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</w:tcPr>
          <w:p w14:paraId="06CB3BDC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C40DF6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</w:tcPr>
          <w:p w14:paraId="25586232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5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ABBEB1C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Маланова Т.В.</w:t>
            </w:r>
          </w:p>
        </w:tc>
      </w:tr>
      <w:tr w:rsidR="002B77C1" w14:paraId="05B189EF" w14:textId="77777777" w:rsidTr="002B77C1"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</w:tcPr>
          <w:p w14:paraId="37813EB8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44FEAF6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</w:tcPr>
          <w:p w14:paraId="38F5E291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C01B09D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</w:tcPr>
          <w:p w14:paraId="77E14C00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5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2D9B75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ИО</w:t>
            </w:r>
          </w:p>
        </w:tc>
      </w:tr>
      <w:tr w:rsidR="002B77C1" w14:paraId="40D20A6D" w14:textId="77777777" w:rsidTr="002B77C1">
        <w:tc>
          <w:tcPr>
            <w:tcW w:w="521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70552AB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Содержание отчета на: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</w:tcPr>
          <w:p w14:paraId="7241307A" w14:textId="77777777" w:rsidR="002B77C1" w:rsidRDefault="002B77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9EDA7AA" w14:textId="323DBC04" w:rsidR="002B77C1" w:rsidRDefault="001E4E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  <w:tc>
          <w:tcPr>
            <w:tcW w:w="2337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D45FB9A" w14:textId="77777777" w:rsidR="002B77C1" w:rsidRDefault="002B77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стр.</w:t>
            </w:r>
          </w:p>
        </w:tc>
      </w:tr>
    </w:tbl>
    <w:p w14:paraId="56702022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268DAF31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2486A16D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5BEB9608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77E79D06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0B7FF382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46AD6D4F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06475A8D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7A698772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3D7E1168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286E9953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35FCD720" w14:textId="77777777" w:rsidR="007C4585" w:rsidRPr="00C11FC3" w:rsidRDefault="007C4585" w:rsidP="007C4585">
      <w:pPr>
        <w:spacing w:after="0" w:line="240" w:lineRule="auto"/>
        <w:rPr>
          <w:sz w:val="28"/>
          <w:szCs w:val="28"/>
        </w:rPr>
      </w:pPr>
    </w:p>
    <w:p w14:paraId="3FD5B586" w14:textId="4455CA0C" w:rsidR="002B77C1" w:rsidRDefault="007C4585" w:rsidP="007C458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280341">
        <w:rPr>
          <w:rFonts w:ascii="Times New Roman" w:hAnsi="Times New Roman" w:cs="Times New Roman"/>
          <w:sz w:val="28"/>
          <w:szCs w:val="28"/>
        </w:rPr>
        <w:t>Иркутск 202</w:t>
      </w:r>
      <w:r w:rsidR="00D64E3A">
        <w:rPr>
          <w:rFonts w:ascii="Times New Roman" w:hAnsi="Times New Roman" w:cs="Times New Roman"/>
          <w:sz w:val="28"/>
          <w:szCs w:val="28"/>
        </w:rPr>
        <w:t>3</w:t>
      </w:r>
      <w:r w:rsidRPr="00280341">
        <w:rPr>
          <w:rFonts w:ascii="Times New Roman" w:hAnsi="Times New Roman" w:cs="Times New Roman"/>
          <w:sz w:val="28"/>
          <w:szCs w:val="28"/>
        </w:rPr>
        <w:t xml:space="preserve"> г.</w:t>
      </w:r>
      <w:r w:rsidR="002B77C1">
        <w:rPr>
          <w:rFonts w:ascii="Times New Roman" w:hAnsi="Times New Roman" w:cs="Times New Roman"/>
          <w:sz w:val="28"/>
          <w:szCs w:val="28"/>
        </w:rPr>
        <w:br w:type="page"/>
      </w:r>
    </w:p>
    <w:p w14:paraId="21ADEFEA" w14:textId="77777777" w:rsidR="007C4585" w:rsidRPr="00280341" w:rsidRDefault="007C4585" w:rsidP="007C458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1516777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14:paraId="2DEB2619" w14:textId="77777777" w:rsidR="007C4585" w:rsidRPr="007611C1" w:rsidRDefault="007C4585" w:rsidP="007611C1">
          <w:pPr>
            <w:pStyle w:val="ab"/>
            <w:spacing w:before="0" w:line="24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7611C1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00D75E85" w14:textId="495A2195" w:rsidR="001E4EA9" w:rsidRPr="001E4EA9" w:rsidRDefault="007C4585" w:rsidP="001E4EA9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611C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611C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611C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9570022" w:history="1">
            <w:r w:rsidR="001E4EA9"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 Введение</w:t>
            </w:r>
            <w:r w:rsidR="001E4EA9"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4EA9"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4EA9"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_Toc129570022 \h </w:instrText>
            </w:r>
            <w:r w:rsidR="001E4EA9"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4EA9"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4EA9"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E4EA9"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1D0C8" w14:textId="2E110A8C" w:rsidR="001E4EA9" w:rsidRPr="001E4EA9" w:rsidRDefault="001E4EA9" w:rsidP="001E4EA9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9570023" w:history="1">
            <w:r w:rsidRPr="001E4EA9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 Проектирование графического интерфейса пользователя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_Toc129570023 \h </w:instrTex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378E7" w14:textId="0D6FAC07" w:rsidR="001E4EA9" w:rsidRPr="001E4EA9" w:rsidRDefault="001E4EA9" w:rsidP="001E4EA9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9570024" w:history="1">
            <w:r w:rsidRPr="001E4EA9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 Проектирование классов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_Toc129570024 \h </w:instrTex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1F89A" w14:textId="3264206F" w:rsidR="001E4EA9" w:rsidRPr="001E4EA9" w:rsidRDefault="001E4EA9" w:rsidP="001E4EA9">
          <w:pPr>
            <w:pStyle w:val="24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9570025" w:history="1"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3.1 Словесное описание классов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_Toc129570025 \h </w:instrTex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AB1F1C" w14:textId="0F16CBCF" w:rsidR="001E4EA9" w:rsidRPr="001E4EA9" w:rsidRDefault="001E4EA9" w:rsidP="001E4EA9">
          <w:pPr>
            <w:pStyle w:val="24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9570026" w:history="1"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3.2 Класс 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MainActivity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_Toc129570026 \h </w:instrTex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555FA" w14:textId="4C16C39F" w:rsidR="001E4EA9" w:rsidRPr="001E4EA9" w:rsidRDefault="001E4EA9" w:rsidP="001E4EA9">
          <w:pPr>
            <w:pStyle w:val="24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9570027" w:history="1"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3.3 Класс 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GuessMyNumberActivity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_Toc129570027 \h </w:instrTex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04BBC" w14:textId="3EBA66C2" w:rsidR="001E4EA9" w:rsidRPr="001E4EA9" w:rsidRDefault="001E4EA9" w:rsidP="001E4EA9">
          <w:pPr>
            <w:pStyle w:val="24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9570028" w:history="1"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3.4 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Класс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GuessPhoneNumberActivity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_Toc129570028 \h </w:instrTex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76450F" w14:textId="5F403E15" w:rsidR="001E4EA9" w:rsidRPr="001E4EA9" w:rsidRDefault="001E4EA9" w:rsidP="001E4EA9">
          <w:pPr>
            <w:pStyle w:val="24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9570029" w:history="1"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Классы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StartMyNumberDialog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и StartPhoneNumberDialog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_Toc129570029 \h </w:instrTex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444183" w14:textId="78CF2535" w:rsidR="001E4EA9" w:rsidRPr="001E4EA9" w:rsidRDefault="001E4EA9" w:rsidP="001E4EA9">
          <w:pPr>
            <w:pStyle w:val="24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9570030" w:history="1"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3.6 Класс 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GuessGame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_Toc129570030 \h </w:instrTex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24277" w14:textId="49296D37" w:rsidR="001E4EA9" w:rsidRPr="001E4EA9" w:rsidRDefault="001E4EA9" w:rsidP="001E4EA9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9570031" w:history="1"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Таблица тестов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_Toc129570031 \h </w:instrTex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C9D16" w14:textId="2C1DAA0C" w:rsidR="001E4EA9" w:rsidRPr="001E4EA9" w:rsidRDefault="001E4EA9" w:rsidP="001E4EA9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9570032" w:history="1"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 Результаты тестирования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_Toc129570032 \h </w:instrTex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2FDE8" w14:textId="6504256F" w:rsidR="001E4EA9" w:rsidRPr="001E4EA9" w:rsidRDefault="001E4EA9" w:rsidP="001E4EA9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9570033" w:history="1">
            <w:r w:rsidRPr="001E4EA9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 Исходный код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_Toc129570033 \h </w:instrTex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36780" w14:textId="2EACA8DA" w:rsidR="001E4EA9" w:rsidRPr="001E4EA9" w:rsidRDefault="001E4EA9" w:rsidP="001E4EA9">
          <w:pPr>
            <w:pStyle w:val="24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9570034" w:history="1"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6.1</w:t>
            </w:r>
            <w:r w:rsidRPr="001E4EA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Класс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MainActivity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_Toc129570034 \h </w:instrTex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67883" w14:textId="4B861A8A" w:rsidR="001E4EA9" w:rsidRPr="001E4EA9" w:rsidRDefault="001E4EA9" w:rsidP="001E4EA9">
          <w:pPr>
            <w:pStyle w:val="24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9570035" w:history="1"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6.2 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Класс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GuessMyNumberActivity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_Toc129570035 \h </w:instrTex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69F95A" w14:textId="52E32BFD" w:rsidR="001E4EA9" w:rsidRPr="001E4EA9" w:rsidRDefault="001E4EA9" w:rsidP="001E4EA9">
          <w:pPr>
            <w:pStyle w:val="24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9570036" w:history="1"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6.3 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Класс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GuessPhoneNumberActivity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_Toc129570036 \h </w:instrTex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FE1A3" w14:textId="6B0687A0" w:rsidR="001E4EA9" w:rsidRPr="001E4EA9" w:rsidRDefault="001E4EA9" w:rsidP="001E4EA9">
          <w:pPr>
            <w:pStyle w:val="24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9570037" w:history="1"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6.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Класс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StartMyNumberDialog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_Toc129570037 \h </w:instrTex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D0124B" w14:textId="74A649B9" w:rsidR="001E4EA9" w:rsidRPr="001E4EA9" w:rsidRDefault="001E4EA9" w:rsidP="001E4EA9">
          <w:pPr>
            <w:pStyle w:val="24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9570038" w:history="1"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6.5 Класс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StartPhoneNumberDialog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_Toc129570038 \h </w:instrTex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A862F" w14:textId="20BB48D6" w:rsidR="001E4EA9" w:rsidRPr="001E4EA9" w:rsidRDefault="001E4EA9" w:rsidP="001E4EA9">
          <w:pPr>
            <w:pStyle w:val="24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9570039" w:history="1"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6.6 Класс</w:t>
            </w:r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GuessGame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_Toc129570039 \h </w:instrTex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AA918" w14:textId="56F5A68D" w:rsidR="001E4EA9" w:rsidRPr="001E4EA9" w:rsidRDefault="001E4EA9" w:rsidP="001E4EA9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9570040" w:history="1"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 Заключение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_Toc129570040 \h </w:instrTex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5C666" w14:textId="07EB24B9" w:rsidR="001E4EA9" w:rsidRPr="001E4EA9" w:rsidRDefault="001E4EA9" w:rsidP="001E4EA9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9570041" w:history="1">
            <w:r w:rsidRPr="001E4EA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_Toc129570041 \h </w:instrTex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1E4E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A537A" w14:textId="64E9183C" w:rsidR="007C4585" w:rsidRDefault="007C4585" w:rsidP="007611C1">
          <w:pPr>
            <w:spacing w:after="0" w:line="240" w:lineRule="auto"/>
          </w:pPr>
          <w:r w:rsidRPr="007611C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87147A9" w14:textId="77777777" w:rsidR="007C4585" w:rsidRDefault="007C4585" w:rsidP="007C4585">
      <w:r>
        <w:br w:type="page"/>
      </w:r>
    </w:p>
    <w:p w14:paraId="1FF4E6AC" w14:textId="1AEAA519" w:rsidR="00ED6340" w:rsidRDefault="007C4585" w:rsidP="007C4585">
      <w:pPr>
        <w:pStyle w:val="12"/>
      </w:pPr>
      <w:bookmarkStart w:id="1" w:name="_Toc129570022"/>
      <w:r>
        <w:lastRenderedPageBreak/>
        <w:t>1 Введение</w:t>
      </w:r>
      <w:bookmarkEnd w:id="1"/>
    </w:p>
    <w:p w14:paraId="224A167A" w14:textId="77777777" w:rsidR="007C4585" w:rsidRPr="007C4585" w:rsidRDefault="007C4585" w:rsidP="007C4585">
      <w:pPr>
        <w:pStyle w:val="a9"/>
        <w:rPr>
          <w:b/>
          <w:bCs/>
        </w:rPr>
      </w:pPr>
      <w:r w:rsidRPr="007C4585">
        <w:rPr>
          <w:b/>
          <w:bCs/>
        </w:rPr>
        <w:t>Цель работы</w:t>
      </w:r>
    </w:p>
    <w:p w14:paraId="0F4D1A18" w14:textId="1F16A50A" w:rsidR="007C4585" w:rsidRPr="00AB0814" w:rsidRDefault="007C4585" w:rsidP="007C4585">
      <w:pPr>
        <w:pStyle w:val="a9"/>
      </w:pPr>
      <w:r w:rsidRPr="007C4585">
        <w:t>Получение общего представл</w:t>
      </w:r>
      <w:r w:rsidR="00AB0814">
        <w:t xml:space="preserve">ения о создании </w:t>
      </w:r>
      <w:r w:rsidR="00AB0814">
        <w:rPr>
          <w:lang w:val="en-US"/>
        </w:rPr>
        <w:t>Android</w:t>
      </w:r>
      <w:r w:rsidR="00AB0814" w:rsidRPr="00AB0814">
        <w:t>-</w:t>
      </w:r>
      <w:r w:rsidR="00AB0814">
        <w:t xml:space="preserve">приложения на </w:t>
      </w:r>
      <w:r w:rsidR="00280341">
        <w:t xml:space="preserve">языке программирования </w:t>
      </w:r>
      <w:r w:rsidR="00AB0814">
        <w:rPr>
          <w:lang w:val="en-US"/>
        </w:rPr>
        <w:t>Java</w:t>
      </w:r>
    </w:p>
    <w:p w14:paraId="1BEEC10B" w14:textId="7B2F3722" w:rsidR="007C4585" w:rsidRDefault="007C4585" w:rsidP="007C4585">
      <w:pPr>
        <w:pStyle w:val="a9"/>
      </w:pPr>
      <w:r w:rsidRPr="007C4585">
        <w:t>Получение практического опыта работы с базовыми графическими библиотеками java</w:t>
      </w:r>
      <w:r w:rsidR="00AB0814" w:rsidRPr="00AB0814">
        <w:t>-</w:t>
      </w:r>
      <w:r w:rsidR="00AB0814">
        <w:rPr>
          <w:lang w:val="en-US"/>
        </w:rPr>
        <w:t>android</w:t>
      </w:r>
      <w:r w:rsidRPr="007C4585">
        <w:t>.</w:t>
      </w:r>
    </w:p>
    <w:p w14:paraId="5D63047E" w14:textId="77777777" w:rsidR="00BB594D" w:rsidRPr="007C4585" w:rsidRDefault="00BB594D" w:rsidP="007C4585">
      <w:pPr>
        <w:pStyle w:val="a9"/>
      </w:pPr>
    </w:p>
    <w:p w14:paraId="20800C92" w14:textId="77777777" w:rsidR="007C4585" w:rsidRPr="007C4585" w:rsidRDefault="007C4585" w:rsidP="007C4585">
      <w:pPr>
        <w:pStyle w:val="a9"/>
        <w:rPr>
          <w:b/>
          <w:bCs/>
        </w:rPr>
      </w:pPr>
      <w:r w:rsidRPr="007C4585">
        <w:rPr>
          <w:b/>
          <w:bCs/>
        </w:rPr>
        <w:t>Варианты индивидуальных заданий</w:t>
      </w:r>
    </w:p>
    <w:p w14:paraId="72B165E3" w14:textId="77777777" w:rsidR="00CB0430" w:rsidRDefault="007C4585" w:rsidP="00CB0430">
      <w:pPr>
        <w:pStyle w:val="a9"/>
      </w:pPr>
      <w:r w:rsidRPr="007C4585">
        <w:t xml:space="preserve">В качестве индивидуального задания была выбрана реализация </w:t>
      </w:r>
      <w:r w:rsidR="00280341">
        <w:t xml:space="preserve">игрового приложения </w:t>
      </w:r>
      <w:r w:rsidR="00CB0430">
        <w:t xml:space="preserve">"Угадай число".  </w:t>
      </w:r>
    </w:p>
    <w:p w14:paraId="07A1D929" w14:textId="1FF770DC" w:rsidR="00CB0430" w:rsidRDefault="00CB0430" w:rsidP="00CB0430">
      <w:pPr>
        <w:pStyle w:val="a9"/>
      </w:pPr>
      <w:r>
        <w:t>Игровое-приложение: игрок должен угадать загаданное число с определенного числа попыток</w:t>
      </w:r>
    </w:p>
    <w:p w14:paraId="1E5A720D" w14:textId="30906743" w:rsidR="00CB0430" w:rsidRDefault="00CB0430" w:rsidP="00CB0430">
      <w:pPr>
        <w:pStyle w:val="a9"/>
      </w:pPr>
      <w:r>
        <w:t>Дополнительное задание: дополнительный режим: игрок должен определить необходимое число вопросов для угадывания числа.</w:t>
      </w:r>
    </w:p>
    <w:p w14:paraId="62E57A41" w14:textId="0ED610A7" w:rsidR="00CB0430" w:rsidRPr="00280341" w:rsidRDefault="00CB0430" w:rsidP="00CB0430">
      <w:pPr>
        <w:pStyle w:val="a9"/>
      </w:pPr>
      <w:r>
        <w:t>Дополнительное задание: дополнительный режим: угадывание числа, загаданного игроком</w:t>
      </w:r>
    </w:p>
    <w:p w14:paraId="3AF7DBB7" w14:textId="77777777" w:rsidR="00C85406" w:rsidRDefault="00C85406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575D88D2" w14:textId="421AFF7A" w:rsidR="00C85406" w:rsidRPr="00C85406" w:rsidRDefault="00C85406" w:rsidP="00C85406">
      <w:pPr>
        <w:pStyle w:val="12"/>
        <w:rPr>
          <w:rFonts w:eastAsia="Times New Roman"/>
        </w:rPr>
      </w:pPr>
      <w:bookmarkStart w:id="2" w:name="_Toc129570023"/>
      <w:r>
        <w:rPr>
          <w:rFonts w:eastAsia="Times New Roman"/>
        </w:rPr>
        <w:lastRenderedPageBreak/>
        <w:t xml:space="preserve">2 </w:t>
      </w:r>
      <w:r w:rsidRPr="00C85406">
        <w:rPr>
          <w:rFonts w:eastAsia="Times New Roman"/>
        </w:rPr>
        <w:t>Проектирование графического интерфейса пользователя</w:t>
      </w:r>
      <w:bookmarkEnd w:id="2"/>
    </w:p>
    <w:p w14:paraId="4342AE5F" w14:textId="61F43A76" w:rsidR="00D64E3A" w:rsidRPr="00393CE7" w:rsidRDefault="00D64E3A" w:rsidP="00D64E3A">
      <w:pPr>
        <w:pStyle w:val="a9"/>
      </w:pPr>
      <w:r>
        <w:t>Графический интерфейс приложения состоит из трех окон</w:t>
      </w:r>
      <w:r w:rsidR="009A5C81">
        <w:t>-активити</w:t>
      </w:r>
      <w:r>
        <w:t xml:space="preserve">. </w:t>
      </w:r>
      <w:r w:rsidR="009A5C81">
        <w:t xml:space="preserve">Стартовым окном является </w:t>
      </w:r>
      <w:r w:rsidR="009A5C81">
        <w:rPr>
          <w:lang w:val="en-US"/>
        </w:rPr>
        <w:t>activity</w:t>
      </w:r>
      <w:r w:rsidR="009A5C81" w:rsidRPr="009A5C81">
        <w:t>_</w:t>
      </w:r>
      <w:r w:rsidR="009A5C81">
        <w:rPr>
          <w:lang w:val="en-US"/>
        </w:rPr>
        <w:t>main</w:t>
      </w:r>
      <w:r w:rsidR="009A5C81">
        <w:t xml:space="preserve">. Логика данного активити выполняется в классе </w:t>
      </w:r>
      <w:r w:rsidR="009A5C81">
        <w:rPr>
          <w:lang w:val="en-US"/>
        </w:rPr>
        <w:t>MainActivity</w:t>
      </w:r>
      <w:r w:rsidR="009A5C81">
        <w:t xml:space="preserve">. </w:t>
      </w:r>
      <w:r w:rsidR="00393CE7">
        <w:t xml:space="preserve">Графический интерфейс представлен двумя </w:t>
      </w:r>
      <w:r w:rsidR="00393CE7">
        <w:rPr>
          <w:lang w:val="en-US"/>
        </w:rPr>
        <w:t>TextView</w:t>
      </w:r>
      <w:r w:rsidR="00393CE7">
        <w:t>, предназначенных для отображения статической информации (неизменяемой от пользовательского взаимодействия) и двух кнопок, соответствующих режимам игры.</w:t>
      </w:r>
    </w:p>
    <w:p w14:paraId="638BE2FA" w14:textId="6CF87120" w:rsidR="00AE5798" w:rsidRDefault="00197ADE" w:rsidP="00394242">
      <w:pPr>
        <w:pStyle w:val="a9"/>
        <w:ind w:firstLine="0"/>
        <w:jc w:val="center"/>
      </w:pPr>
      <w:r w:rsidRPr="00197ADE">
        <w:drawing>
          <wp:inline distT="0" distB="0" distL="0" distR="0" wp14:anchorId="1218C68C" wp14:editId="0A35BD17">
            <wp:extent cx="3082005" cy="5476875"/>
            <wp:effectExtent l="19050" t="19050" r="2349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9035" cy="5507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39BCF" w14:textId="7FCC9386" w:rsidR="00DD23B3" w:rsidRDefault="00DD23B3" w:rsidP="002D03F5">
      <w:pPr>
        <w:pStyle w:val="a9"/>
        <w:ind w:firstLine="0"/>
        <w:jc w:val="center"/>
      </w:pPr>
      <w:r>
        <w:rPr>
          <w:szCs w:val="28"/>
        </w:rPr>
        <w:t xml:space="preserve">Рисунок 1 – </w:t>
      </w:r>
      <w:r w:rsidR="001C557D">
        <w:rPr>
          <w:szCs w:val="28"/>
        </w:rPr>
        <w:t>Разметка</w:t>
      </w:r>
      <w:r>
        <w:rPr>
          <w:szCs w:val="28"/>
        </w:rPr>
        <w:t xml:space="preserve"> гл</w:t>
      </w:r>
      <w:r w:rsidRPr="007C4585">
        <w:t>а</w:t>
      </w:r>
      <w:r>
        <w:t>вного окн</w:t>
      </w:r>
      <w:r w:rsidRPr="007C4585">
        <w:t>а</w:t>
      </w:r>
    </w:p>
    <w:p w14:paraId="66448013" w14:textId="77777777" w:rsidR="000E1460" w:rsidRDefault="000E1460" w:rsidP="002D03F5">
      <w:pPr>
        <w:pStyle w:val="a9"/>
        <w:ind w:firstLine="0"/>
        <w:jc w:val="center"/>
      </w:pPr>
    </w:p>
    <w:p w14:paraId="624AE0BF" w14:textId="2CE2F6E8" w:rsidR="00A27C8E" w:rsidRPr="00FB084B" w:rsidRDefault="00A27C8E" w:rsidP="00825C96">
      <w:pPr>
        <w:pStyle w:val="a9"/>
        <w:keepNext/>
      </w:pPr>
      <w:r>
        <w:t xml:space="preserve">Взаимодействие с кнопками вызывает </w:t>
      </w:r>
      <w:r>
        <w:rPr>
          <w:lang w:val="en-US"/>
        </w:rPr>
        <w:t>AlertDialog</w:t>
      </w:r>
      <w:r>
        <w:t xml:space="preserve">, использующий разметку из </w:t>
      </w:r>
      <w:r>
        <w:rPr>
          <w:lang w:val="en-US"/>
        </w:rPr>
        <w:t>dialog</w:t>
      </w:r>
      <w:r w:rsidRPr="00A27C8E">
        <w:t>_</w:t>
      </w:r>
      <w:r>
        <w:rPr>
          <w:lang w:val="en-US"/>
        </w:rPr>
        <w:t>start</w:t>
      </w:r>
      <w:r w:rsidRPr="00A27C8E">
        <w:t>_</w:t>
      </w:r>
      <w:r w:rsidR="005A5086">
        <w:rPr>
          <w:lang w:val="en-US"/>
        </w:rPr>
        <w:t>GuessGame</w:t>
      </w:r>
      <w:r>
        <w:t xml:space="preserve"> и классы логики </w:t>
      </w:r>
      <w:r w:rsidRPr="00A27C8E">
        <w:t>StartMyNumberDialog</w:t>
      </w:r>
      <w:r>
        <w:t xml:space="preserve"> и </w:t>
      </w:r>
      <w:r w:rsidRPr="00A27C8E">
        <w:t>StartPhoneNumberDialog</w:t>
      </w:r>
      <w:r>
        <w:t xml:space="preserve"> в зависимости от выбранного режима.</w:t>
      </w:r>
      <w:r w:rsidR="00E85E73">
        <w:t xml:space="preserve"> В данном окне пользователь задает границы значений и количество попыток для игры.</w:t>
      </w:r>
      <w:r w:rsidR="00B5455A">
        <w:t xml:space="preserve"> Текстовые поля имеют ограничение на ввод. Максимальное значение для ввода составляет трехзначное число 999</w:t>
      </w:r>
      <w:r w:rsidR="00FB084B">
        <w:t xml:space="preserve">. Данное ограничение исключает сценарий выхода пользователем за диапазон значений типа </w:t>
      </w:r>
      <w:r w:rsidR="00FB084B">
        <w:rPr>
          <w:lang w:val="en-US"/>
        </w:rPr>
        <w:t>Integer</w:t>
      </w:r>
      <w:r w:rsidR="00FB084B">
        <w:t xml:space="preserve">. </w:t>
      </w:r>
      <w:r w:rsidR="00FB084B">
        <w:lastRenderedPageBreak/>
        <w:t>Дополнительно отключена возможность ввода отрицательных значений и чисел с плавающей точкой.</w:t>
      </w:r>
    </w:p>
    <w:p w14:paraId="3BED11DF" w14:textId="27ED08E8" w:rsidR="00FC79C2" w:rsidRDefault="00A27C8E" w:rsidP="00AE5798">
      <w:pPr>
        <w:jc w:val="center"/>
        <w:rPr>
          <w:rFonts w:ascii="Times New Roman" w:hAnsi="Times New Roman"/>
          <w:color w:val="000000" w:themeColor="text1"/>
          <w:sz w:val="28"/>
          <w:lang w:eastAsia="ru-RU"/>
        </w:rPr>
      </w:pPr>
      <w:r w:rsidRPr="00A27C8E">
        <w:rPr>
          <w:rFonts w:ascii="Times New Roman" w:hAnsi="Times New Roman"/>
          <w:color w:val="000000" w:themeColor="text1"/>
          <w:sz w:val="28"/>
          <w:lang w:eastAsia="ru-RU"/>
        </w:rPr>
        <w:drawing>
          <wp:inline distT="0" distB="0" distL="0" distR="0" wp14:anchorId="4B7B7915" wp14:editId="2D30E4CD">
            <wp:extent cx="2915057" cy="1810003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810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6CC798" w14:textId="24E4EB25" w:rsidR="00AE5798" w:rsidRDefault="00AE5798" w:rsidP="00AE5798">
      <w:pPr>
        <w:pStyle w:val="a9"/>
        <w:ind w:firstLine="0"/>
        <w:jc w:val="center"/>
        <w:rPr>
          <w:szCs w:val="28"/>
          <w:lang w:val="en-US"/>
        </w:rPr>
      </w:pPr>
      <w:r>
        <w:rPr>
          <w:szCs w:val="28"/>
        </w:rPr>
        <w:t xml:space="preserve">Рисунок 2 – </w:t>
      </w:r>
      <w:r w:rsidR="00865265">
        <w:rPr>
          <w:szCs w:val="28"/>
        </w:rPr>
        <w:t xml:space="preserve">разметка </w:t>
      </w:r>
      <w:r w:rsidR="00865265">
        <w:rPr>
          <w:szCs w:val="28"/>
          <w:lang w:val="en-US"/>
        </w:rPr>
        <w:t>AlertDialog</w:t>
      </w:r>
    </w:p>
    <w:p w14:paraId="7D1DAD46" w14:textId="768D5787" w:rsidR="000E1460" w:rsidRDefault="000E1460" w:rsidP="00AE5798">
      <w:pPr>
        <w:pStyle w:val="a9"/>
        <w:ind w:firstLine="0"/>
        <w:jc w:val="center"/>
        <w:rPr>
          <w:szCs w:val="28"/>
          <w:lang w:val="en-US"/>
        </w:rPr>
      </w:pPr>
    </w:p>
    <w:p w14:paraId="2763D50C" w14:textId="63E84257" w:rsidR="000E1460" w:rsidRPr="00B71B86" w:rsidRDefault="00F801F3" w:rsidP="000E1460">
      <w:pPr>
        <w:pStyle w:val="a9"/>
      </w:pPr>
      <w:r>
        <w:t>Последующие окна представляют из себя набор разметки и логики для игровых режимов.</w:t>
      </w:r>
      <w:r w:rsidR="00B71B86">
        <w:t xml:space="preserve"> Класс</w:t>
      </w:r>
      <w:r w:rsidR="00B71B86" w:rsidRPr="00B71B86">
        <w:t xml:space="preserve"> </w:t>
      </w:r>
      <w:r w:rsidR="00B71B86" w:rsidRPr="00B71B86">
        <w:rPr>
          <w:lang w:val="en-US"/>
        </w:rPr>
        <w:t>GuessMyNumberActivity</w:t>
      </w:r>
      <w:r w:rsidR="00B71B86" w:rsidRPr="00B71B86">
        <w:t xml:space="preserve"> </w:t>
      </w:r>
      <w:r w:rsidR="00B71B86">
        <w:t>и</w:t>
      </w:r>
      <w:r w:rsidR="00B71B86" w:rsidRPr="00B71B86">
        <w:t xml:space="preserve"> </w:t>
      </w:r>
      <w:r w:rsidR="00B71B86">
        <w:t>разметка</w:t>
      </w:r>
      <w:r w:rsidR="00B71B86" w:rsidRPr="00B71B86">
        <w:t xml:space="preserve"> </w:t>
      </w:r>
      <w:r w:rsidR="00B71B86">
        <w:rPr>
          <w:lang w:val="en-US"/>
        </w:rPr>
        <w:t>layout</w:t>
      </w:r>
      <w:r w:rsidR="00B71B86" w:rsidRPr="00B71B86">
        <w:t xml:space="preserve"> </w:t>
      </w:r>
      <w:r w:rsidR="00B71B86">
        <w:rPr>
          <w:lang w:val="en-US"/>
        </w:rPr>
        <w:t>activity</w:t>
      </w:r>
      <w:r w:rsidR="00B71B86" w:rsidRPr="00B71B86">
        <w:t>_</w:t>
      </w:r>
      <w:r w:rsidR="00B71B86">
        <w:rPr>
          <w:lang w:val="en-US"/>
        </w:rPr>
        <w:t>my</w:t>
      </w:r>
      <w:r w:rsidR="00B71B86" w:rsidRPr="00B71B86">
        <w:t>_</w:t>
      </w:r>
      <w:r w:rsidR="005A5086">
        <w:rPr>
          <w:lang w:val="en-US"/>
        </w:rPr>
        <w:t>GuessGame</w:t>
      </w:r>
      <w:r w:rsidR="00B71B86">
        <w:rPr>
          <w:lang w:val="en-US"/>
        </w:rPr>
        <w:t>s</w:t>
      </w:r>
      <w:r w:rsidR="00B71B86" w:rsidRPr="00B71B86">
        <w:t xml:space="preserve"> </w:t>
      </w:r>
      <w:r w:rsidR="00B71B86">
        <w:t>представляют</w:t>
      </w:r>
      <w:r w:rsidR="00B71B86" w:rsidRPr="00B71B86">
        <w:t xml:space="preserve"> </w:t>
      </w:r>
      <w:r w:rsidR="00B71B86">
        <w:t>из</w:t>
      </w:r>
      <w:r w:rsidR="00B71B86" w:rsidRPr="00B71B86">
        <w:t xml:space="preserve"> </w:t>
      </w:r>
      <w:r w:rsidR="00B71B86">
        <w:t>себя</w:t>
      </w:r>
      <w:r w:rsidR="00B71B86" w:rsidRPr="00B71B86">
        <w:t xml:space="preserve"> </w:t>
      </w:r>
      <w:r w:rsidR="00B71B86">
        <w:t xml:space="preserve">режим игры с угадыванием телефоном загаданного пользователем числа. </w:t>
      </w:r>
    </w:p>
    <w:p w14:paraId="280188F6" w14:textId="47A255E8" w:rsidR="000E1460" w:rsidRPr="00B71B86" w:rsidRDefault="00AB477C" w:rsidP="00AE5798">
      <w:pPr>
        <w:pStyle w:val="a9"/>
        <w:ind w:firstLine="0"/>
        <w:jc w:val="center"/>
        <w:rPr>
          <w:szCs w:val="28"/>
        </w:rPr>
      </w:pPr>
      <w:r w:rsidRPr="00AB477C">
        <w:rPr>
          <w:szCs w:val="28"/>
        </w:rPr>
        <w:drawing>
          <wp:inline distT="0" distB="0" distL="0" distR="0" wp14:anchorId="39C6917A" wp14:editId="280AE7F9">
            <wp:extent cx="2809963" cy="5000625"/>
            <wp:effectExtent l="19050" t="19050" r="285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8251" cy="501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F8DF5" w14:textId="46ECF18F" w:rsidR="00AB477C" w:rsidRPr="00AB477C" w:rsidRDefault="00AB477C" w:rsidP="00AB477C">
      <w:pPr>
        <w:pStyle w:val="a9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3</w:t>
      </w:r>
      <w:r>
        <w:rPr>
          <w:szCs w:val="28"/>
        </w:rPr>
        <w:t xml:space="preserve"> – разметка </w:t>
      </w:r>
      <w:r>
        <w:rPr>
          <w:szCs w:val="28"/>
        </w:rPr>
        <w:t xml:space="preserve">режима «Угадай мое число» </w:t>
      </w:r>
    </w:p>
    <w:p w14:paraId="5CA86B6E" w14:textId="0AFBCF79" w:rsidR="000E1460" w:rsidRDefault="000E1460" w:rsidP="00AE5798">
      <w:pPr>
        <w:pStyle w:val="a9"/>
        <w:ind w:firstLine="0"/>
        <w:jc w:val="center"/>
        <w:rPr>
          <w:szCs w:val="28"/>
        </w:rPr>
      </w:pPr>
    </w:p>
    <w:p w14:paraId="7953043C" w14:textId="7785FF75" w:rsidR="00AB477C" w:rsidRPr="00B24747" w:rsidRDefault="00B24747" w:rsidP="00440BF7">
      <w:pPr>
        <w:pStyle w:val="a9"/>
      </w:pPr>
      <w:r>
        <w:lastRenderedPageBreak/>
        <w:t>Класс</w:t>
      </w:r>
      <w:r w:rsidRPr="00B71B86">
        <w:t xml:space="preserve"> </w:t>
      </w:r>
      <w:r w:rsidRPr="00B24747">
        <w:rPr>
          <w:lang w:val="en-US"/>
        </w:rPr>
        <w:t>GuessPhoneNumberActivity</w:t>
      </w:r>
      <w:r>
        <w:t>и</w:t>
      </w:r>
      <w:r w:rsidRPr="00B71B86">
        <w:t xml:space="preserve"> </w:t>
      </w:r>
      <w:r>
        <w:t>разметка</w:t>
      </w:r>
      <w:r w:rsidRPr="00B71B86">
        <w:t xml:space="preserve"> </w:t>
      </w:r>
      <w:r>
        <w:rPr>
          <w:lang w:val="en-US"/>
        </w:rPr>
        <w:t>layout</w:t>
      </w:r>
      <w:r w:rsidRPr="00B71B86">
        <w:t xml:space="preserve"> </w:t>
      </w:r>
      <w:r>
        <w:rPr>
          <w:lang w:val="en-US"/>
        </w:rPr>
        <w:t>activity</w:t>
      </w:r>
      <w:r w:rsidRPr="00B71B86">
        <w:t>_</w:t>
      </w:r>
      <w:r>
        <w:rPr>
          <w:lang w:val="en-US"/>
        </w:rPr>
        <w:t>phone</w:t>
      </w:r>
      <w:r w:rsidRPr="00B71B86">
        <w:t>_</w:t>
      </w:r>
      <w:r w:rsidR="005A5086">
        <w:rPr>
          <w:lang w:val="en-US"/>
        </w:rPr>
        <w:t>GuessGame</w:t>
      </w:r>
      <w:r>
        <w:rPr>
          <w:lang w:val="en-US"/>
        </w:rPr>
        <w:t>s</w:t>
      </w:r>
      <w:r w:rsidRPr="00B71B86">
        <w:t xml:space="preserve"> </w:t>
      </w:r>
      <w:r>
        <w:t>представляют</w:t>
      </w:r>
      <w:r w:rsidRPr="00B71B86">
        <w:t xml:space="preserve"> </w:t>
      </w:r>
      <w:r>
        <w:t>из</w:t>
      </w:r>
      <w:r w:rsidRPr="00B71B86">
        <w:t xml:space="preserve"> </w:t>
      </w:r>
      <w:r>
        <w:t>себя</w:t>
      </w:r>
      <w:r w:rsidRPr="00B71B86">
        <w:t xml:space="preserve"> </w:t>
      </w:r>
      <w:r>
        <w:t xml:space="preserve">режим игры с угадыванием </w:t>
      </w:r>
      <w:r w:rsidR="00595FB7">
        <w:t>пользователем</w:t>
      </w:r>
      <w:r>
        <w:t xml:space="preserve"> загаданного </w:t>
      </w:r>
      <w:r w:rsidR="00595FB7">
        <w:t>телефоном</w:t>
      </w:r>
      <w:r>
        <w:t xml:space="preserve"> числа. </w:t>
      </w:r>
    </w:p>
    <w:p w14:paraId="49898653" w14:textId="5E881DC4" w:rsidR="00D0191E" w:rsidRPr="00B71B86" w:rsidRDefault="00440BF7" w:rsidP="00AE5798">
      <w:pPr>
        <w:pStyle w:val="a9"/>
        <w:ind w:firstLine="0"/>
        <w:jc w:val="center"/>
        <w:rPr>
          <w:szCs w:val="28"/>
        </w:rPr>
      </w:pPr>
      <w:r w:rsidRPr="00440BF7">
        <w:rPr>
          <w:szCs w:val="28"/>
        </w:rPr>
        <w:drawing>
          <wp:inline distT="0" distB="0" distL="0" distR="0" wp14:anchorId="26EAC125" wp14:editId="6E4C56B6">
            <wp:extent cx="3286125" cy="5936933"/>
            <wp:effectExtent l="19050" t="19050" r="9525" b="260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8113" cy="5940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6C880" w14:textId="5F716ABE" w:rsidR="00440BF7" w:rsidRPr="00AB477C" w:rsidRDefault="00440BF7" w:rsidP="00440BF7">
      <w:pPr>
        <w:pStyle w:val="a9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4</w:t>
      </w:r>
      <w:r>
        <w:rPr>
          <w:szCs w:val="28"/>
        </w:rPr>
        <w:t xml:space="preserve"> – разметка режима «</w:t>
      </w:r>
      <w:r w:rsidR="00D32CF8">
        <w:rPr>
          <w:szCs w:val="28"/>
        </w:rPr>
        <w:t>Угадать число телефона</w:t>
      </w:r>
      <w:r>
        <w:rPr>
          <w:szCs w:val="28"/>
        </w:rPr>
        <w:t xml:space="preserve">» </w:t>
      </w:r>
    </w:p>
    <w:p w14:paraId="7514C671" w14:textId="390DC248" w:rsidR="00D0191E" w:rsidRPr="00B71B86" w:rsidRDefault="00D0191E" w:rsidP="00AE5798">
      <w:pPr>
        <w:pStyle w:val="a9"/>
        <w:ind w:firstLine="0"/>
        <w:jc w:val="center"/>
        <w:rPr>
          <w:szCs w:val="28"/>
        </w:rPr>
      </w:pPr>
    </w:p>
    <w:p w14:paraId="5FE306EA" w14:textId="77777777" w:rsidR="00D0191E" w:rsidRPr="00B71B86" w:rsidRDefault="00D0191E" w:rsidP="00AE5798">
      <w:pPr>
        <w:pStyle w:val="a9"/>
        <w:ind w:firstLine="0"/>
        <w:jc w:val="center"/>
        <w:rPr>
          <w:szCs w:val="28"/>
        </w:rPr>
      </w:pPr>
    </w:p>
    <w:p w14:paraId="3C7B64D5" w14:textId="77777777" w:rsidR="000E1460" w:rsidRPr="00B71B86" w:rsidRDefault="000E1460" w:rsidP="00AE5798">
      <w:pPr>
        <w:pStyle w:val="a9"/>
        <w:ind w:firstLine="0"/>
        <w:jc w:val="center"/>
      </w:pPr>
    </w:p>
    <w:p w14:paraId="0877D8D5" w14:textId="4F3F4E29" w:rsidR="00AE5798" w:rsidRPr="00B71B86" w:rsidRDefault="00AE5798">
      <w:pPr>
        <w:rPr>
          <w:rFonts w:ascii="Times New Roman" w:hAnsi="Times New Roman"/>
          <w:color w:val="000000" w:themeColor="text1"/>
          <w:sz w:val="28"/>
          <w:lang w:eastAsia="ru-RU"/>
        </w:rPr>
      </w:pPr>
      <w:r w:rsidRPr="00B71B86">
        <w:rPr>
          <w:rFonts w:ascii="Times New Roman" w:hAnsi="Times New Roman"/>
          <w:color w:val="000000" w:themeColor="text1"/>
          <w:sz w:val="28"/>
          <w:lang w:eastAsia="ru-RU"/>
        </w:rPr>
        <w:br w:type="page"/>
      </w:r>
    </w:p>
    <w:p w14:paraId="4AA66D76" w14:textId="77777777" w:rsidR="00AE5798" w:rsidRPr="00B71B86" w:rsidRDefault="00AE5798" w:rsidP="00AE5798">
      <w:pPr>
        <w:jc w:val="center"/>
        <w:rPr>
          <w:rFonts w:ascii="Times New Roman" w:hAnsi="Times New Roman"/>
          <w:color w:val="000000" w:themeColor="text1"/>
          <w:sz w:val="28"/>
          <w:lang w:eastAsia="ru-RU"/>
        </w:rPr>
      </w:pPr>
    </w:p>
    <w:p w14:paraId="48A1CE42" w14:textId="4B3B8FDF" w:rsidR="00FC79C2" w:rsidRPr="00FC79C2" w:rsidRDefault="00FC79C2" w:rsidP="00FC79C2">
      <w:pPr>
        <w:pStyle w:val="12"/>
        <w:rPr>
          <w:rFonts w:eastAsia="Times New Roman"/>
        </w:rPr>
      </w:pPr>
      <w:bookmarkStart w:id="3" w:name="_Toc129570024"/>
      <w:r>
        <w:rPr>
          <w:rFonts w:eastAsia="Times New Roman"/>
        </w:rPr>
        <w:t xml:space="preserve">3 </w:t>
      </w:r>
      <w:r w:rsidRPr="00FC79C2">
        <w:rPr>
          <w:rFonts w:eastAsia="Times New Roman"/>
        </w:rPr>
        <w:t>Проектирование классов</w:t>
      </w:r>
      <w:bookmarkEnd w:id="3"/>
    </w:p>
    <w:p w14:paraId="34544385" w14:textId="5C1A6162" w:rsidR="00D26E44" w:rsidRDefault="00F05CDF" w:rsidP="00F05CDF">
      <w:pPr>
        <w:pStyle w:val="23"/>
      </w:pPr>
      <w:bookmarkStart w:id="4" w:name="_Toc129570025"/>
      <w:r w:rsidRPr="009D6C69">
        <w:t xml:space="preserve">3.1 </w:t>
      </w:r>
      <w:r>
        <w:t>Словесное опис</w:t>
      </w:r>
      <w:r w:rsidRPr="007C4585">
        <w:t>а</w:t>
      </w:r>
      <w:r>
        <w:t>ние кл</w:t>
      </w:r>
      <w:r w:rsidRPr="007C4585">
        <w:t>а</w:t>
      </w:r>
      <w:r>
        <w:t>ссов</w:t>
      </w:r>
      <w:bookmarkEnd w:id="4"/>
    </w:p>
    <w:p w14:paraId="286EDE1F" w14:textId="731C002F" w:rsidR="00F05CDF" w:rsidRDefault="00F05CDF" w:rsidP="00F05CDF">
      <w:pPr>
        <w:pStyle w:val="a9"/>
      </w:pPr>
      <w:r>
        <w:t xml:space="preserve">Программа состоит из </w:t>
      </w:r>
      <w:r w:rsidR="00C5693A">
        <w:t>6</w:t>
      </w:r>
      <w:r>
        <w:t xml:space="preserve"> классов, </w:t>
      </w:r>
      <w:r w:rsidR="00EA47E1">
        <w:t xml:space="preserve">класс </w:t>
      </w:r>
      <w:r w:rsidR="00AB0814" w:rsidRPr="00AB0814">
        <w:rPr>
          <w:lang w:val="en-US"/>
        </w:rPr>
        <w:t>MainActivity</w:t>
      </w:r>
      <w:r>
        <w:t>–</w:t>
      </w:r>
      <w:r w:rsidRPr="00E07A89">
        <w:t xml:space="preserve"> </w:t>
      </w:r>
      <w:r>
        <w:t>точка входа в программу.</w:t>
      </w:r>
    </w:p>
    <w:p w14:paraId="404C04CF" w14:textId="77777777" w:rsidR="00F05CDF" w:rsidRDefault="00F05CDF" w:rsidP="00F05CDF">
      <w:pPr>
        <w:pStyle w:val="a9"/>
      </w:pPr>
      <w:r>
        <w:t>Описание классов:</w:t>
      </w:r>
    </w:p>
    <w:p w14:paraId="17FA4537" w14:textId="53B5C890" w:rsidR="00F05CDF" w:rsidRDefault="00AB0814" w:rsidP="00F95B55">
      <w:pPr>
        <w:pStyle w:val="a9"/>
        <w:numPr>
          <w:ilvl w:val="0"/>
          <w:numId w:val="19"/>
        </w:numPr>
        <w:ind w:left="0" w:firstLine="709"/>
      </w:pPr>
      <w:r w:rsidRPr="00AB0814">
        <w:rPr>
          <w:lang w:val="en-US"/>
        </w:rPr>
        <w:t>MainActivity</w:t>
      </w:r>
      <w:r w:rsidR="004B2BD6">
        <w:t xml:space="preserve"> </w:t>
      </w:r>
      <w:r w:rsidR="00F05CDF" w:rsidRPr="00A655D4">
        <w:t xml:space="preserve">– </w:t>
      </w:r>
      <w:r w:rsidR="00F05CDF">
        <w:t>точка входа в программу, запуск графического интерфейса</w:t>
      </w:r>
      <w:r w:rsidR="00345702">
        <w:t>, выбор игрового режима</w:t>
      </w:r>
      <w:r w:rsidR="00F05CDF">
        <w:t>.</w:t>
      </w:r>
    </w:p>
    <w:p w14:paraId="25AEB7FF" w14:textId="01976B25" w:rsidR="00F05CDF" w:rsidRDefault="005A5086" w:rsidP="00F95B55">
      <w:pPr>
        <w:pStyle w:val="a9"/>
        <w:numPr>
          <w:ilvl w:val="0"/>
          <w:numId w:val="19"/>
        </w:numPr>
        <w:ind w:left="0" w:firstLine="709"/>
      </w:pPr>
      <w:r>
        <w:rPr>
          <w:lang w:val="en-US"/>
        </w:rPr>
        <w:t>GuessGame</w:t>
      </w:r>
      <w:r w:rsidR="002D03F5">
        <w:t xml:space="preserve"> </w:t>
      </w:r>
      <w:r w:rsidR="00F05CDF">
        <w:t xml:space="preserve">– </w:t>
      </w:r>
      <w:r w:rsidR="002D03F5">
        <w:t xml:space="preserve">класс для реализации </w:t>
      </w:r>
      <w:r w:rsidR="004522FB">
        <w:t>внутриигровой логики.</w:t>
      </w:r>
    </w:p>
    <w:p w14:paraId="6C4F2DEB" w14:textId="3001E4DD" w:rsidR="002D03F5" w:rsidRDefault="00281384" w:rsidP="00F95B55">
      <w:pPr>
        <w:pStyle w:val="a9"/>
        <w:numPr>
          <w:ilvl w:val="0"/>
          <w:numId w:val="19"/>
        </w:numPr>
        <w:ind w:left="0" w:firstLine="709"/>
      </w:pPr>
      <w:r w:rsidRPr="00281384">
        <w:t>GuessMyNumberActivity</w:t>
      </w:r>
      <w:r w:rsidR="004B2BD6">
        <w:t xml:space="preserve"> </w:t>
      </w:r>
      <w:r w:rsidR="002D03F5">
        <w:t>– запуск графического интерфейса второго окна</w:t>
      </w:r>
      <w:r>
        <w:t>, первый режим игры</w:t>
      </w:r>
      <w:r w:rsidR="002D03F5">
        <w:t>.</w:t>
      </w:r>
    </w:p>
    <w:p w14:paraId="590C290B" w14:textId="2F37307B" w:rsidR="004B2BD6" w:rsidRDefault="004B2BD6" w:rsidP="00F95B55">
      <w:pPr>
        <w:pStyle w:val="a9"/>
        <w:numPr>
          <w:ilvl w:val="0"/>
          <w:numId w:val="19"/>
        </w:numPr>
        <w:ind w:left="0" w:firstLine="709"/>
      </w:pPr>
      <w:r w:rsidRPr="004B2BD6">
        <w:t>GuessPhoneNumberActivity</w:t>
      </w:r>
      <w:r>
        <w:t xml:space="preserve"> </w:t>
      </w:r>
      <w:r>
        <w:t xml:space="preserve">– запуск графического интерфейса </w:t>
      </w:r>
      <w:r>
        <w:t>третьего</w:t>
      </w:r>
      <w:r>
        <w:t xml:space="preserve"> окна, </w:t>
      </w:r>
      <w:r w:rsidR="002E0EFC">
        <w:t>второй</w:t>
      </w:r>
      <w:r>
        <w:t xml:space="preserve"> режим игры.</w:t>
      </w:r>
    </w:p>
    <w:p w14:paraId="734B9B5F" w14:textId="7F8099BE" w:rsidR="002E0EFC" w:rsidRDefault="00E60AC0" w:rsidP="00F95B55">
      <w:pPr>
        <w:pStyle w:val="a9"/>
        <w:numPr>
          <w:ilvl w:val="0"/>
          <w:numId w:val="19"/>
        </w:numPr>
        <w:ind w:left="0" w:firstLine="709"/>
      </w:pPr>
      <w:r w:rsidRPr="00E60AC0">
        <w:t>StartMyNumberDialog</w:t>
      </w:r>
      <w:r>
        <w:t xml:space="preserve"> – логическое представление диалогового окна для первого режима игры.</w:t>
      </w:r>
    </w:p>
    <w:p w14:paraId="379C323D" w14:textId="40C2D545" w:rsidR="007E52DA" w:rsidRDefault="007E52DA" w:rsidP="00F95B55">
      <w:pPr>
        <w:pStyle w:val="a9"/>
        <w:numPr>
          <w:ilvl w:val="0"/>
          <w:numId w:val="19"/>
        </w:numPr>
        <w:ind w:left="0" w:firstLine="709"/>
      </w:pPr>
      <w:r w:rsidRPr="007E52DA">
        <w:t>StartPhoneNumberDialog</w:t>
      </w:r>
      <w:r>
        <w:t xml:space="preserve"> </w:t>
      </w:r>
      <w:r>
        <w:t xml:space="preserve">– логическое представление диалогового окна для </w:t>
      </w:r>
      <w:r>
        <w:t>второго</w:t>
      </w:r>
      <w:r>
        <w:t xml:space="preserve"> режима игры.</w:t>
      </w:r>
    </w:p>
    <w:p w14:paraId="03971A71" w14:textId="7E402C7E" w:rsidR="00E60AC0" w:rsidRDefault="00E60AC0" w:rsidP="007E52DA">
      <w:pPr>
        <w:pStyle w:val="a9"/>
        <w:ind w:left="709" w:firstLine="0"/>
      </w:pPr>
    </w:p>
    <w:p w14:paraId="3C6037B7" w14:textId="65E18DCB" w:rsidR="006D70E5" w:rsidRPr="005009C6" w:rsidRDefault="005009C6" w:rsidP="005009C6">
      <w:pPr>
        <w:pStyle w:val="23"/>
      </w:pPr>
      <w:bookmarkStart w:id="5" w:name="_Toc129570026"/>
      <w:r w:rsidRPr="005009C6">
        <w:t xml:space="preserve">3.2 </w:t>
      </w:r>
      <w:r>
        <w:t xml:space="preserve">Класс </w:t>
      </w:r>
      <w:r w:rsidR="00AB0814" w:rsidRPr="00AB0814">
        <w:rPr>
          <w:lang w:val="en-US"/>
        </w:rPr>
        <w:t>MainActivity</w:t>
      </w:r>
      <w:bookmarkEnd w:id="5"/>
    </w:p>
    <w:p w14:paraId="07B6BFDF" w14:textId="272731A8" w:rsidR="005009C6" w:rsidRPr="00EF5652" w:rsidRDefault="005009C6" w:rsidP="005009C6">
      <w:pPr>
        <w:pStyle w:val="a9"/>
      </w:pPr>
      <w:r>
        <w:t xml:space="preserve">Таблица 3.1 – Таблица методов класса </w:t>
      </w:r>
      <w:r w:rsidR="00AB0814" w:rsidRPr="00AB0814">
        <w:rPr>
          <w:lang w:val="en-US"/>
        </w:rPr>
        <w:t>MainActivity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1"/>
        <w:gridCol w:w="1172"/>
        <w:gridCol w:w="1021"/>
        <w:gridCol w:w="1559"/>
        <w:gridCol w:w="1418"/>
        <w:gridCol w:w="3260"/>
      </w:tblGrid>
      <w:tr w:rsidR="005009C6" w14:paraId="5C613F5E" w14:textId="77777777" w:rsidTr="00033D66">
        <w:trPr>
          <w:trHeight w:val="286"/>
        </w:trPr>
        <w:tc>
          <w:tcPr>
            <w:tcW w:w="1351" w:type="dxa"/>
          </w:tcPr>
          <w:p w14:paraId="01B57AEB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Имя </w:t>
            </w:r>
          </w:p>
        </w:tc>
        <w:tc>
          <w:tcPr>
            <w:tcW w:w="1172" w:type="dxa"/>
          </w:tcPr>
          <w:p w14:paraId="2A39470A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Тип </w:t>
            </w:r>
          </w:p>
        </w:tc>
        <w:tc>
          <w:tcPr>
            <w:tcW w:w="1021" w:type="dxa"/>
          </w:tcPr>
          <w:p w14:paraId="726710EA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Статический </w:t>
            </w:r>
          </w:p>
        </w:tc>
        <w:tc>
          <w:tcPr>
            <w:tcW w:w="1559" w:type="dxa"/>
          </w:tcPr>
          <w:p w14:paraId="7700E062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Уровень доступа </w:t>
            </w:r>
          </w:p>
        </w:tc>
        <w:tc>
          <w:tcPr>
            <w:tcW w:w="1418" w:type="dxa"/>
          </w:tcPr>
          <w:p w14:paraId="77AD07B5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Аргументы </w:t>
            </w:r>
          </w:p>
        </w:tc>
        <w:tc>
          <w:tcPr>
            <w:tcW w:w="3260" w:type="dxa"/>
          </w:tcPr>
          <w:p w14:paraId="440DB18D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Назначение </w:t>
            </w:r>
          </w:p>
        </w:tc>
      </w:tr>
      <w:tr w:rsidR="005009C6" w14:paraId="080DABA4" w14:textId="77777777" w:rsidTr="00033D66">
        <w:trPr>
          <w:trHeight w:val="288"/>
        </w:trPr>
        <w:tc>
          <w:tcPr>
            <w:tcW w:w="1351" w:type="dxa"/>
          </w:tcPr>
          <w:p w14:paraId="19C8EE7D" w14:textId="6144B48C" w:rsidR="005009C6" w:rsidRDefault="00AB0814" w:rsidP="00C42CB1">
            <w:pPr>
              <w:pStyle w:val="Default"/>
              <w:rPr>
                <w:sz w:val="28"/>
                <w:szCs w:val="28"/>
              </w:rPr>
            </w:pPr>
            <w:r w:rsidRPr="00AB0814">
              <w:rPr>
                <w:sz w:val="28"/>
                <w:szCs w:val="28"/>
              </w:rPr>
              <w:t>onCreate</w:t>
            </w:r>
          </w:p>
        </w:tc>
        <w:tc>
          <w:tcPr>
            <w:tcW w:w="1172" w:type="dxa"/>
          </w:tcPr>
          <w:p w14:paraId="4C71F61E" w14:textId="53A57581" w:rsidR="005009C6" w:rsidRPr="00AB0814" w:rsidRDefault="00AB0814" w:rsidP="00C42CB1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21" w:type="dxa"/>
          </w:tcPr>
          <w:p w14:paraId="4AFBCC64" w14:textId="4FF58038" w:rsidR="005009C6" w:rsidRPr="00AB0814" w:rsidRDefault="00AB0814" w:rsidP="00C42CB1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559" w:type="dxa"/>
          </w:tcPr>
          <w:p w14:paraId="38DCFCF5" w14:textId="713986C1" w:rsidR="005009C6" w:rsidRPr="00AB0814" w:rsidRDefault="00AB0814" w:rsidP="00C42CB1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protected</w:t>
            </w:r>
          </w:p>
        </w:tc>
        <w:tc>
          <w:tcPr>
            <w:tcW w:w="1418" w:type="dxa"/>
          </w:tcPr>
          <w:p w14:paraId="10E11AAC" w14:textId="67AB1624" w:rsidR="005009C6" w:rsidRDefault="00AB0814" w:rsidP="00C42CB1">
            <w:pPr>
              <w:pStyle w:val="Default"/>
              <w:rPr>
                <w:sz w:val="28"/>
                <w:szCs w:val="28"/>
              </w:rPr>
            </w:pPr>
            <w:r w:rsidRPr="00AB0814">
              <w:rPr>
                <w:sz w:val="28"/>
                <w:szCs w:val="28"/>
              </w:rPr>
              <w:t>Bundle savedInstanceState</w:t>
            </w:r>
          </w:p>
        </w:tc>
        <w:tc>
          <w:tcPr>
            <w:tcW w:w="3260" w:type="dxa"/>
          </w:tcPr>
          <w:p w14:paraId="26C8FFE5" w14:textId="734A291E" w:rsidR="005009C6" w:rsidRPr="005009C6" w:rsidRDefault="00F5350C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Связывание графического интерфейса приложения и логики</w:t>
            </w:r>
          </w:p>
        </w:tc>
      </w:tr>
      <w:tr w:rsidR="005009C6" w14:paraId="66201F2C" w14:textId="77777777" w:rsidTr="00033D66">
        <w:trPr>
          <w:trHeight w:val="288"/>
        </w:trPr>
        <w:tc>
          <w:tcPr>
            <w:tcW w:w="1351" w:type="dxa"/>
          </w:tcPr>
          <w:p w14:paraId="6B251FE4" w14:textId="7CD1E9E3" w:rsidR="005009C6" w:rsidRPr="005009C6" w:rsidRDefault="00FB353B" w:rsidP="00C42CB1">
            <w:pPr>
              <w:pStyle w:val="Default"/>
              <w:rPr>
                <w:sz w:val="28"/>
                <w:szCs w:val="28"/>
                <w:lang w:val="en-US"/>
              </w:rPr>
            </w:pPr>
            <w:r w:rsidRPr="00FB353B">
              <w:rPr>
                <w:sz w:val="28"/>
                <w:szCs w:val="28"/>
                <w:lang w:val="en-US"/>
              </w:rPr>
              <w:t>guessMyNumBtnListener</w:t>
            </w:r>
          </w:p>
        </w:tc>
        <w:tc>
          <w:tcPr>
            <w:tcW w:w="1172" w:type="dxa"/>
          </w:tcPr>
          <w:p w14:paraId="0A455396" w14:textId="2F367907" w:rsidR="005009C6" w:rsidRPr="00FB353B" w:rsidRDefault="00FB353B" w:rsidP="00C42CB1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21" w:type="dxa"/>
          </w:tcPr>
          <w:p w14:paraId="20A44862" w14:textId="57CDD337" w:rsidR="005009C6" w:rsidRPr="00FB353B" w:rsidRDefault="00FB353B" w:rsidP="00C42CB1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559" w:type="dxa"/>
          </w:tcPr>
          <w:p w14:paraId="5979957E" w14:textId="290D473B" w:rsidR="005009C6" w:rsidRPr="00FB353B" w:rsidRDefault="00FB353B" w:rsidP="00C42CB1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418" w:type="dxa"/>
          </w:tcPr>
          <w:p w14:paraId="2868DDF7" w14:textId="7D72723B" w:rsidR="005009C6" w:rsidRPr="00FB353B" w:rsidRDefault="00FB353B" w:rsidP="00C42CB1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260" w:type="dxa"/>
          </w:tcPr>
          <w:p w14:paraId="5A180261" w14:textId="55A94C8A" w:rsidR="005009C6" w:rsidRPr="005009C6" w:rsidRDefault="00FB353B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Обработчик нажатия на кнопку </w:t>
            </w:r>
            <w:r w:rsidRPr="00FB353B">
              <w:rPr>
                <w:sz w:val="28"/>
                <w:szCs w:val="28"/>
              </w:rPr>
              <w:t>guessMyNumBtn</w:t>
            </w:r>
          </w:p>
        </w:tc>
      </w:tr>
      <w:tr w:rsidR="00FB353B" w14:paraId="63080FC9" w14:textId="77777777" w:rsidTr="00033D66">
        <w:trPr>
          <w:trHeight w:val="288"/>
        </w:trPr>
        <w:tc>
          <w:tcPr>
            <w:tcW w:w="1351" w:type="dxa"/>
          </w:tcPr>
          <w:p w14:paraId="25070A01" w14:textId="7EF928AF" w:rsidR="00FB353B" w:rsidRPr="00FB353B" w:rsidRDefault="00FB353B" w:rsidP="00FB353B">
            <w:pPr>
              <w:pStyle w:val="Default"/>
              <w:rPr>
                <w:sz w:val="28"/>
                <w:szCs w:val="28"/>
              </w:rPr>
            </w:pPr>
            <w:r w:rsidRPr="00FB353B">
              <w:rPr>
                <w:sz w:val="28"/>
                <w:szCs w:val="28"/>
              </w:rPr>
              <w:t>guessPhoneNumBtnListener</w:t>
            </w:r>
          </w:p>
        </w:tc>
        <w:tc>
          <w:tcPr>
            <w:tcW w:w="1172" w:type="dxa"/>
          </w:tcPr>
          <w:p w14:paraId="1A179013" w14:textId="497342E2" w:rsidR="00FB353B" w:rsidRPr="00FB353B" w:rsidRDefault="00FB353B" w:rsidP="00FB353B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21" w:type="dxa"/>
          </w:tcPr>
          <w:p w14:paraId="14FED5DD" w14:textId="65D9B71C" w:rsidR="00FB353B" w:rsidRDefault="00FB353B" w:rsidP="00FB353B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559" w:type="dxa"/>
          </w:tcPr>
          <w:p w14:paraId="0F5F322A" w14:textId="6C52934C" w:rsidR="00FB353B" w:rsidRPr="00FB353B" w:rsidRDefault="00FB353B" w:rsidP="00FB353B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418" w:type="dxa"/>
          </w:tcPr>
          <w:p w14:paraId="5214358C" w14:textId="36E9BA8E" w:rsidR="00FB353B" w:rsidRPr="00AB0814" w:rsidRDefault="00FB353B" w:rsidP="00FB353B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260" w:type="dxa"/>
          </w:tcPr>
          <w:p w14:paraId="6C570FDA" w14:textId="71D0D0EB" w:rsidR="00FB353B" w:rsidRPr="00F21F0F" w:rsidRDefault="00FB353B" w:rsidP="00FB353B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Обработчик нажатия на кнопку </w:t>
            </w:r>
            <w:r w:rsidRPr="00FB353B">
              <w:rPr>
                <w:sz w:val="28"/>
                <w:szCs w:val="28"/>
              </w:rPr>
              <w:t>guessPhoneNumBtn</w:t>
            </w:r>
          </w:p>
        </w:tc>
      </w:tr>
      <w:tr w:rsidR="00FB353B" w14:paraId="07B38857" w14:textId="77777777" w:rsidTr="00033D66">
        <w:trPr>
          <w:trHeight w:val="288"/>
        </w:trPr>
        <w:tc>
          <w:tcPr>
            <w:tcW w:w="1351" w:type="dxa"/>
          </w:tcPr>
          <w:p w14:paraId="49B06EAC" w14:textId="361C2B3F" w:rsidR="00FB353B" w:rsidRPr="00FB353B" w:rsidRDefault="00AE2B0C" w:rsidP="00FB353B">
            <w:pPr>
              <w:pStyle w:val="Default"/>
              <w:rPr>
                <w:sz w:val="28"/>
                <w:szCs w:val="28"/>
              </w:rPr>
            </w:pPr>
            <w:r w:rsidRPr="00AE2B0C">
              <w:rPr>
                <w:sz w:val="28"/>
                <w:szCs w:val="28"/>
              </w:rPr>
              <w:t>init</w:t>
            </w:r>
          </w:p>
        </w:tc>
        <w:tc>
          <w:tcPr>
            <w:tcW w:w="1172" w:type="dxa"/>
          </w:tcPr>
          <w:p w14:paraId="109292BB" w14:textId="1DDB1917" w:rsidR="00FB353B" w:rsidRPr="00FB353B" w:rsidRDefault="00AE2B0C" w:rsidP="00FB353B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21" w:type="dxa"/>
          </w:tcPr>
          <w:p w14:paraId="6213C608" w14:textId="795E4851" w:rsidR="00FB353B" w:rsidRDefault="00AE2B0C" w:rsidP="00FB353B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59" w:type="dxa"/>
          </w:tcPr>
          <w:p w14:paraId="2BA1004B" w14:textId="4224D7ED" w:rsidR="00FB353B" w:rsidRPr="00AE2B0C" w:rsidRDefault="00AE2B0C" w:rsidP="00FB353B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418" w:type="dxa"/>
          </w:tcPr>
          <w:p w14:paraId="5A94F97D" w14:textId="1A7C703F" w:rsidR="00FB353B" w:rsidRPr="00AE2B0C" w:rsidRDefault="00AE2B0C" w:rsidP="00FB353B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260" w:type="dxa"/>
          </w:tcPr>
          <w:p w14:paraId="20340BC0" w14:textId="6F2854BE" w:rsidR="00FB353B" w:rsidRPr="00F21F0F" w:rsidRDefault="00AE2B0C" w:rsidP="00FB353B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Подключение элементов графического окна и логики</w:t>
            </w:r>
          </w:p>
        </w:tc>
      </w:tr>
    </w:tbl>
    <w:p w14:paraId="7B16D905" w14:textId="2BFB5D4C" w:rsidR="004A5F89" w:rsidRDefault="004A5F89" w:rsidP="00AC04C6">
      <w:pPr>
        <w:pStyle w:val="a9"/>
      </w:pPr>
    </w:p>
    <w:p w14:paraId="4CB73865" w14:textId="0B38B8DE" w:rsidR="00F05CDF" w:rsidRPr="004A5F89" w:rsidRDefault="004A5F89" w:rsidP="004A5F89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68A71BD5" w14:textId="5C4E8211" w:rsidR="005009C6" w:rsidRPr="009D6C69" w:rsidRDefault="005009C6" w:rsidP="005009C6">
      <w:pPr>
        <w:pStyle w:val="23"/>
      </w:pPr>
      <w:bookmarkStart w:id="6" w:name="_Toc129570027"/>
      <w:r>
        <w:lastRenderedPageBreak/>
        <w:t xml:space="preserve">3.3 Класс </w:t>
      </w:r>
      <w:r w:rsidR="00345666" w:rsidRPr="00345666">
        <w:rPr>
          <w:lang w:val="en-US"/>
        </w:rPr>
        <w:t>GuessMyNumberActivity</w:t>
      </w:r>
      <w:bookmarkEnd w:id="6"/>
    </w:p>
    <w:p w14:paraId="1DC68ADA" w14:textId="06FDB96F" w:rsidR="005009C6" w:rsidRPr="00EF5652" w:rsidRDefault="005009C6" w:rsidP="005009C6">
      <w:pPr>
        <w:pStyle w:val="a9"/>
      </w:pPr>
      <w:r>
        <w:t xml:space="preserve">Таблица 3.2 – Таблица методов класса </w:t>
      </w:r>
      <w:r w:rsidR="00345666" w:rsidRPr="00345666">
        <w:rPr>
          <w:lang w:val="en-US"/>
        </w:rPr>
        <w:t>GuessMyNumberActivity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1"/>
        <w:gridCol w:w="917"/>
        <w:gridCol w:w="1276"/>
        <w:gridCol w:w="964"/>
        <w:gridCol w:w="2013"/>
        <w:gridCol w:w="3260"/>
      </w:tblGrid>
      <w:tr w:rsidR="005009C6" w14:paraId="5BF2277B" w14:textId="77777777" w:rsidTr="00B01735">
        <w:trPr>
          <w:trHeight w:val="286"/>
        </w:trPr>
        <w:tc>
          <w:tcPr>
            <w:tcW w:w="1351" w:type="dxa"/>
          </w:tcPr>
          <w:p w14:paraId="64C987A3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Имя </w:t>
            </w:r>
          </w:p>
        </w:tc>
        <w:tc>
          <w:tcPr>
            <w:tcW w:w="917" w:type="dxa"/>
          </w:tcPr>
          <w:p w14:paraId="22656C22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Тип </w:t>
            </w:r>
          </w:p>
        </w:tc>
        <w:tc>
          <w:tcPr>
            <w:tcW w:w="1276" w:type="dxa"/>
          </w:tcPr>
          <w:p w14:paraId="27F207C1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Статический </w:t>
            </w:r>
          </w:p>
        </w:tc>
        <w:tc>
          <w:tcPr>
            <w:tcW w:w="964" w:type="dxa"/>
          </w:tcPr>
          <w:p w14:paraId="0B2041D2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Уровень доступа </w:t>
            </w:r>
          </w:p>
        </w:tc>
        <w:tc>
          <w:tcPr>
            <w:tcW w:w="2013" w:type="dxa"/>
          </w:tcPr>
          <w:p w14:paraId="6F89CC6F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Аргументы </w:t>
            </w:r>
          </w:p>
        </w:tc>
        <w:tc>
          <w:tcPr>
            <w:tcW w:w="3260" w:type="dxa"/>
          </w:tcPr>
          <w:p w14:paraId="1474B28A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Назначение </w:t>
            </w:r>
          </w:p>
        </w:tc>
      </w:tr>
      <w:tr w:rsidR="006072BA" w:rsidRPr="00B01735" w14:paraId="79C863F7" w14:textId="77777777" w:rsidTr="00B01735">
        <w:trPr>
          <w:trHeight w:val="288"/>
        </w:trPr>
        <w:tc>
          <w:tcPr>
            <w:tcW w:w="1351" w:type="dxa"/>
          </w:tcPr>
          <w:p w14:paraId="73E1813B" w14:textId="4C427474" w:rsidR="006072BA" w:rsidRPr="00B01735" w:rsidRDefault="006072BA" w:rsidP="006072BA">
            <w:pPr>
              <w:pStyle w:val="Default"/>
              <w:rPr>
                <w:sz w:val="28"/>
                <w:szCs w:val="28"/>
                <w:lang w:val="en-US"/>
              </w:rPr>
            </w:pPr>
            <w:r w:rsidRPr="00AB0814">
              <w:rPr>
                <w:sz w:val="28"/>
                <w:szCs w:val="28"/>
              </w:rPr>
              <w:t>onCreate</w:t>
            </w:r>
          </w:p>
        </w:tc>
        <w:tc>
          <w:tcPr>
            <w:tcW w:w="917" w:type="dxa"/>
          </w:tcPr>
          <w:p w14:paraId="2D27B5B0" w14:textId="6EDAA52E" w:rsidR="006072BA" w:rsidRPr="00AB0814" w:rsidRDefault="006072BA" w:rsidP="006072BA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6771E126" w14:textId="72A4E772" w:rsidR="006072BA" w:rsidRPr="00AB0814" w:rsidRDefault="006072BA" w:rsidP="006072BA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964" w:type="dxa"/>
          </w:tcPr>
          <w:p w14:paraId="16D76232" w14:textId="06292B40" w:rsidR="006072BA" w:rsidRPr="0092134D" w:rsidRDefault="006072BA" w:rsidP="006072BA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protected</w:t>
            </w:r>
          </w:p>
        </w:tc>
        <w:tc>
          <w:tcPr>
            <w:tcW w:w="2013" w:type="dxa"/>
          </w:tcPr>
          <w:p w14:paraId="5FDEE783" w14:textId="13465F9D" w:rsidR="006072BA" w:rsidRPr="0092134D" w:rsidRDefault="006072BA" w:rsidP="006072BA">
            <w:pPr>
              <w:pStyle w:val="Default"/>
              <w:rPr>
                <w:sz w:val="28"/>
                <w:szCs w:val="28"/>
                <w:lang w:val="en-US"/>
              </w:rPr>
            </w:pPr>
            <w:r w:rsidRPr="00AB0814">
              <w:rPr>
                <w:sz w:val="28"/>
                <w:szCs w:val="28"/>
              </w:rPr>
              <w:t>Bundle savedInstanceState</w:t>
            </w:r>
          </w:p>
        </w:tc>
        <w:tc>
          <w:tcPr>
            <w:tcW w:w="3260" w:type="dxa"/>
          </w:tcPr>
          <w:p w14:paraId="05647425" w14:textId="0DFE657E" w:rsidR="006072BA" w:rsidRPr="00B01735" w:rsidRDefault="00345666" w:rsidP="006072BA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Связывание графического интерфейса приложения и логики</w:t>
            </w:r>
          </w:p>
        </w:tc>
      </w:tr>
      <w:tr w:rsidR="00431084" w:rsidRPr="00B01735" w14:paraId="7E851C64" w14:textId="77777777" w:rsidTr="00B01735">
        <w:trPr>
          <w:trHeight w:val="288"/>
        </w:trPr>
        <w:tc>
          <w:tcPr>
            <w:tcW w:w="1351" w:type="dxa"/>
          </w:tcPr>
          <w:p w14:paraId="1E761A86" w14:textId="44F37F4D" w:rsidR="00431084" w:rsidRPr="00B01735" w:rsidRDefault="00431084" w:rsidP="00431084">
            <w:pPr>
              <w:pStyle w:val="Default"/>
              <w:rPr>
                <w:sz w:val="28"/>
                <w:szCs w:val="28"/>
                <w:lang w:val="en-US"/>
              </w:rPr>
            </w:pPr>
            <w:r w:rsidRPr="00431084">
              <w:rPr>
                <w:sz w:val="28"/>
                <w:szCs w:val="28"/>
                <w:lang w:val="en-US"/>
              </w:rPr>
              <w:t>lessBtnListener</w:t>
            </w:r>
          </w:p>
        </w:tc>
        <w:tc>
          <w:tcPr>
            <w:tcW w:w="917" w:type="dxa"/>
          </w:tcPr>
          <w:p w14:paraId="33E4591A" w14:textId="74FD1F0B" w:rsidR="00431084" w:rsidRDefault="00431084" w:rsidP="00431084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5A3B0CCA" w14:textId="2D9CE36E" w:rsidR="00431084" w:rsidRPr="00B01735" w:rsidRDefault="00431084" w:rsidP="0043108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964" w:type="dxa"/>
          </w:tcPr>
          <w:p w14:paraId="26669320" w14:textId="76CDC54E" w:rsidR="00431084" w:rsidRDefault="00431084" w:rsidP="00431084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013" w:type="dxa"/>
          </w:tcPr>
          <w:p w14:paraId="48270220" w14:textId="4F173314" w:rsidR="00431084" w:rsidRPr="00B01735" w:rsidRDefault="00431084" w:rsidP="0043108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260" w:type="dxa"/>
          </w:tcPr>
          <w:p w14:paraId="1B8954C0" w14:textId="12D493E2" w:rsidR="00431084" w:rsidRPr="00B01735" w:rsidRDefault="00431084" w:rsidP="0043108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Обработчик нажатия на кнопку </w:t>
            </w:r>
            <w:r w:rsidRPr="00431084">
              <w:rPr>
                <w:sz w:val="28"/>
                <w:szCs w:val="28"/>
              </w:rPr>
              <w:t>lessBtn</w:t>
            </w:r>
          </w:p>
        </w:tc>
      </w:tr>
      <w:tr w:rsidR="00431084" w:rsidRPr="00B01735" w14:paraId="522A608A" w14:textId="77777777" w:rsidTr="00B01735">
        <w:trPr>
          <w:trHeight w:val="288"/>
        </w:trPr>
        <w:tc>
          <w:tcPr>
            <w:tcW w:w="1351" w:type="dxa"/>
          </w:tcPr>
          <w:p w14:paraId="2A43C423" w14:textId="0D6999E4" w:rsidR="00431084" w:rsidRPr="00431084" w:rsidRDefault="00594DDA" w:rsidP="00431084">
            <w:pPr>
              <w:pStyle w:val="Default"/>
              <w:rPr>
                <w:sz w:val="28"/>
                <w:szCs w:val="28"/>
              </w:rPr>
            </w:pPr>
            <w:r w:rsidRPr="00594DDA">
              <w:rPr>
                <w:sz w:val="28"/>
                <w:szCs w:val="28"/>
                <w:lang w:val="en-US"/>
              </w:rPr>
              <w:t>bigBtnListener</w:t>
            </w:r>
          </w:p>
        </w:tc>
        <w:tc>
          <w:tcPr>
            <w:tcW w:w="917" w:type="dxa"/>
          </w:tcPr>
          <w:p w14:paraId="04C82BAA" w14:textId="426D25BF" w:rsidR="00431084" w:rsidRPr="00431084" w:rsidRDefault="00431084" w:rsidP="0043108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0E3FCE09" w14:textId="704DF0F7" w:rsidR="00431084" w:rsidRPr="00B01735" w:rsidRDefault="00431084" w:rsidP="0043108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964" w:type="dxa"/>
          </w:tcPr>
          <w:p w14:paraId="40CFE85D" w14:textId="7922391A" w:rsidR="00431084" w:rsidRPr="00431084" w:rsidRDefault="00431084" w:rsidP="0043108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013" w:type="dxa"/>
          </w:tcPr>
          <w:p w14:paraId="0312215D" w14:textId="30F58093" w:rsidR="00431084" w:rsidRPr="00B01735" w:rsidRDefault="00431084" w:rsidP="0043108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260" w:type="dxa"/>
          </w:tcPr>
          <w:p w14:paraId="69969DA3" w14:textId="3C09ACB9" w:rsidR="00431084" w:rsidRPr="00B01735" w:rsidRDefault="00431084" w:rsidP="0043108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Обработчик нажатия на кнопку </w:t>
            </w:r>
            <w:r w:rsidR="00594DDA" w:rsidRPr="00594DDA">
              <w:rPr>
                <w:sz w:val="28"/>
                <w:szCs w:val="28"/>
              </w:rPr>
              <w:t>bigBtn</w:t>
            </w:r>
          </w:p>
        </w:tc>
      </w:tr>
      <w:tr w:rsidR="00431084" w:rsidRPr="00B01735" w14:paraId="05126F78" w14:textId="77777777" w:rsidTr="00B01735">
        <w:trPr>
          <w:trHeight w:val="288"/>
        </w:trPr>
        <w:tc>
          <w:tcPr>
            <w:tcW w:w="1351" w:type="dxa"/>
          </w:tcPr>
          <w:p w14:paraId="3145C90F" w14:textId="0A498CB2" w:rsidR="00431084" w:rsidRPr="00431084" w:rsidRDefault="00F65ED1" w:rsidP="00431084">
            <w:pPr>
              <w:pStyle w:val="Default"/>
              <w:rPr>
                <w:sz w:val="28"/>
                <w:szCs w:val="28"/>
              </w:rPr>
            </w:pPr>
            <w:r w:rsidRPr="00F65ED1">
              <w:rPr>
                <w:sz w:val="28"/>
                <w:szCs w:val="28"/>
                <w:lang w:val="en-US"/>
              </w:rPr>
              <w:t>equalsBtnListener</w:t>
            </w:r>
          </w:p>
        </w:tc>
        <w:tc>
          <w:tcPr>
            <w:tcW w:w="917" w:type="dxa"/>
          </w:tcPr>
          <w:p w14:paraId="5D3F0B1B" w14:textId="0394C617" w:rsidR="00431084" w:rsidRPr="00431084" w:rsidRDefault="00431084" w:rsidP="0043108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5699EFA9" w14:textId="7D8021D7" w:rsidR="00431084" w:rsidRPr="00B01735" w:rsidRDefault="00431084" w:rsidP="0043108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964" w:type="dxa"/>
          </w:tcPr>
          <w:p w14:paraId="6A8C12F7" w14:textId="379F2BDE" w:rsidR="00431084" w:rsidRPr="00431084" w:rsidRDefault="00431084" w:rsidP="0043108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013" w:type="dxa"/>
          </w:tcPr>
          <w:p w14:paraId="1AC06F24" w14:textId="7062B9BD" w:rsidR="00431084" w:rsidRPr="00431084" w:rsidRDefault="00431084" w:rsidP="0043108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260" w:type="dxa"/>
          </w:tcPr>
          <w:p w14:paraId="637470A6" w14:textId="421B2739" w:rsidR="00431084" w:rsidRPr="00431084" w:rsidRDefault="00431084" w:rsidP="0043108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Обработчик нажатия на кнопку </w:t>
            </w:r>
            <w:r w:rsidR="00F65ED1" w:rsidRPr="00F65ED1">
              <w:rPr>
                <w:sz w:val="28"/>
                <w:szCs w:val="28"/>
              </w:rPr>
              <w:t>equalsBtn</w:t>
            </w:r>
          </w:p>
        </w:tc>
      </w:tr>
      <w:tr w:rsidR="00F65ED1" w:rsidRPr="00B01735" w14:paraId="75754852" w14:textId="77777777" w:rsidTr="00B01735">
        <w:trPr>
          <w:trHeight w:val="288"/>
        </w:trPr>
        <w:tc>
          <w:tcPr>
            <w:tcW w:w="1351" w:type="dxa"/>
          </w:tcPr>
          <w:p w14:paraId="28FD61D3" w14:textId="706A1E68" w:rsidR="00F65ED1" w:rsidRPr="00F65ED1" w:rsidRDefault="00F65ED1" w:rsidP="00431084">
            <w:pPr>
              <w:pStyle w:val="Default"/>
              <w:rPr>
                <w:sz w:val="28"/>
                <w:szCs w:val="28"/>
                <w:lang w:val="en-US"/>
              </w:rPr>
            </w:pPr>
            <w:r w:rsidRPr="00F65ED1">
              <w:rPr>
                <w:sz w:val="28"/>
                <w:szCs w:val="28"/>
                <w:lang w:val="en-US"/>
              </w:rPr>
              <w:t>onOptionsItemSelected</w:t>
            </w:r>
          </w:p>
        </w:tc>
        <w:tc>
          <w:tcPr>
            <w:tcW w:w="917" w:type="dxa"/>
          </w:tcPr>
          <w:p w14:paraId="1B9EB259" w14:textId="70EE93B4" w:rsidR="00F65ED1" w:rsidRDefault="00F65ED1" w:rsidP="00431084">
            <w:pPr>
              <w:pStyle w:val="Default"/>
              <w:rPr>
                <w:sz w:val="28"/>
                <w:szCs w:val="28"/>
                <w:lang w:val="en-US"/>
              </w:rPr>
            </w:pPr>
            <w:r w:rsidRPr="00F65ED1">
              <w:rPr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1276" w:type="dxa"/>
          </w:tcPr>
          <w:p w14:paraId="322CB9E1" w14:textId="565366CA" w:rsidR="00F65ED1" w:rsidRPr="00F65ED1" w:rsidRDefault="00F65ED1" w:rsidP="0043108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964" w:type="dxa"/>
          </w:tcPr>
          <w:p w14:paraId="78E3B364" w14:textId="7687E46F" w:rsidR="00F65ED1" w:rsidRDefault="00F65ED1" w:rsidP="00431084">
            <w:pPr>
              <w:pStyle w:val="Default"/>
              <w:rPr>
                <w:sz w:val="28"/>
                <w:szCs w:val="28"/>
                <w:lang w:val="en-US"/>
              </w:rPr>
            </w:pPr>
            <w:r w:rsidRPr="00F65ED1"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013" w:type="dxa"/>
          </w:tcPr>
          <w:p w14:paraId="52660E8B" w14:textId="76336D00" w:rsidR="00F65ED1" w:rsidRDefault="00F65ED1" w:rsidP="00431084">
            <w:pPr>
              <w:pStyle w:val="Default"/>
              <w:rPr>
                <w:sz w:val="28"/>
                <w:szCs w:val="28"/>
                <w:lang w:val="en-US"/>
              </w:rPr>
            </w:pPr>
            <w:r w:rsidRPr="00F65ED1">
              <w:rPr>
                <w:sz w:val="28"/>
                <w:szCs w:val="28"/>
                <w:lang w:val="en-US"/>
              </w:rPr>
              <w:t>MenuItem item</w:t>
            </w:r>
          </w:p>
        </w:tc>
        <w:tc>
          <w:tcPr>
            <w:tcW w:w="3260" w:type="dxa"/>
          </w:tcPr>
          <w:p w14:paraId="3048D738" w14:textId="2B300D6D" w:rsidR="00F65ED1" w:rsidRPr="00125B9E" w:rsidRDefault="00125B9E" w:rsidP="0043108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Обработчик нажатий графической кнопки </w:t>
            </w:r>
            <w:r>
              <w:rPr>
                <w:sz w:val="28"/>
                <w:szCs w:val="28"/>
                <w:lang w:val="en-US"/>
              </w:rPr>
              <w:t>home</w:t>
            </w:r>
            <w:r>
              <w:rPr>
                <w:sz w:val="28"/>
                <w:szCs w:val="28"/>
              </w:rPr>
              <w:t xml:space="preserve"> для </w:t>
            </w:r>
            <w:r w:rsidR="003B2C7B">
              <w:rPr>
                <w:sz w:val="28"/>
                <w:szCs w:val="28"/>
              </w:rPr>
              <w:t xml:space="preserve">возврата </w:t>
            </w:r>
            <w:r>
              <w:rPr>
                <w:sz w:val="28"/>
                <w:szCs w:val="28"/>
              </w:rPr>
              <w:t xml:space="preserve">в активити </w:t>
            </w:r>
            <w:r>
              <w:rPr>
                <w:sz w:val="28"/>
                <w:szCs w:val="28"/>
                <w:lang w:val="en-US"/>
              </w:rPr>
              <w:t>MainActivity</w:t>
            </w:r>
          </w:p>
        </w:tc>
      </w:tr>
      <w:tr w:rsidR="00855719" w:rsidRPr="00B01735" w14:paraId="427C3353" w14:textId="77777777" w:rsidTr="00B01735">
        <w:trPr>
          <w:trHeight w:val="288"/>
        </w:trPr>
        <w:tc>
          <w:tcPr>
            <w:tcW w:w="1351" w:type="dxa"/>
          </w:tcPr>
          <w:p w14:paraId="6D53D0BB" w14:textId="32299C1E" w:rsidR="00855719" w:rsidRPr="00F65ED1" w:rsidRDefault="00855719" w:rsidP="00431084">
            <w:pPr>
              <w:pStyle w:val="Default"/>
              <w:rPr>
                <w:sz w:val="28"/>
                <w:szCs w:val="28"/>
                <w:lang w:val="en-US"/>
              </w:rPr>
            </w:pPr>
            <w:r w:rsidRPr="00855719">
              <w:rPr>
                <w:sz w:val="28"/>
                <w:szCs w:val="28"/>
                <w:lang w:val="en-US"/>
              </w:rPr>
              <w:t>checkToWin</w:t>
            </w:r>
          </w:p>
        </w:tc>
        <w:tc>
          <w:tcPr>
            <w:tcW w:w="917" w:type="dxa"/>
          </w:tcPr>
          <w:p w14:paraId="437B90E4" w14:textId="0F5F5913" w:rsidR="00855719" w:rsidRPr="00F65ED1" w:rsidRDefault="00855719" w:rsidP="00431084">
            <w:pPr>
              <w:pStyle w:val="Default"/>
              <w:rPr>
                <w:sz w:val="28"/>
                <w:szCs w:val="28"/>
                <w:lang w:val="en-US"/>
              </w:rPr>
            </w:pPr>
            <w:r w:rsidRPr="00855719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76725783" w14:textId="57E8E13A" w:rsidR="00855719" w:rsidRDefault="00855719" w:rsidP="0043108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964" w:type="dxa"/>
          </w:tcPr>
          <w:p w14:paraId="1B9430E2" w14:textId="0878115B" w:rsidR="00855719" w:rsidRPr="00F65ED1" w:rsidRDefault="00855719" w:rsidP="00431084">
            <w:pPr>
              <w:pStyle w:val="Default"/>
              <w:rPr>
                <w:sz w:val="28"/>
                <w:szCs w:val="28"/>
                <w:lang w:val="en-US"/>
              </w:rPr>
            </w:pPr>
            <w:r w:rsidRPr="00855719">
              <w:rPr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013" w:type="dxa"/>
          </w:tcPr>
          <w:p w14:paraId="1F23FDFC" w14:textId="46FF6CB4" w:rsidR="00855719" w:rsidRPr="00F65ED1" w:rsidRDefault="00855719" w:rsidP="00431084">
            <w:pPr>
              <w:pStyle w:val="Default"/>
              <w:rPr>
                <w:sz w:val="28"/>
                <w:szCs w:val="28"/>
                <w:lang w:val="en-US"/>
              </w:rPr>
            </w:pPr>
            <w:r w:rsidRPr="00855719">
              <w:rPr>
                <w:sz w:val="28"/>
                <w:szCs w:val="28"/>
                <w:lang w:val="en-US"/>
              </w:rPr>
              <w:t>boolean res</w:t>
            </w:r>
          </w:p>
        </w:tc>
        <w:tc>
          <w:tcPr>
            <w:tcW w:w="3260" w:type="dxa"/>
          </w:tcPr>
          <w:p w14:paraId="42D362A5" w14:textId="5811D0C0" w:rsidR="00855719" w:rsidRDefault="00855719" w:rsidP="00431084">
            <w:pPr>
              <w:pStyle w:val="Default"/>
              <w:rPr>
                <w:sz w:val="28"/>
                <w:szCs w:val="28"/>
              </w:rPr>
            </w:pPr>
            <w:r w:rsidRPr="00855719">
              <w:rPr>
                <w:sz w:val="28"/>
                <w:szCs w:val="28"/>
              </w:rPr>
              <w:t xml:space="preserve">Функция проверки </w:t>
            </w:r>
            <w:r>
              <w:rPr>
                <w:sz w:val="28"/>
                <w:szCs w:val="28"/>
              </w:rPr>
              <w:t>выигрыша</w:t>
            </w:r>
          </w:p>
        </w:tc>
      </w:tr>
      <w:tr w:rsidR="00031084" w:rsidRPr="00B01735" w14:paraId="3F4DA7A9" w14:textId="77777777" w:rsidTr="00B01735">
        <w:trPr>
          <w:trHeight w:val="288"/>
        </w:trPr>
        <w:tc>
          <w:tcPr>
            <w:tcW w:w="1351" w:type="dxa"/>
          </w:tcPr>
          <w:p w14:paraId="2E51CA14" w14:textId="33866EF1" w:rsidR="00031084" w:rsidRPr="00855719" w:rsidRDefault="00031084" w:rsidP="00431084">
            <w:pPr>
              <w:pStyle w:val="Default"/>
              <w:rPr>
                <w:sz w:val="28"/>
                <w:szCs w:val="28"/>
                <w:lang w:val="en-US"/>
              </w:rPr>
            </w:pPr>
            <w:r w:rsidRPr="00031084">
              <w:rPr>
                <w:sz w:val="28"/>
                <w:szCs w:val="28"/>
                <w:lang w:val="en-US"/>
              </w:rPr>
              <w:t>checkAttempts</w:t>
            </w:r>
          </w:p>
        </w:tc>
        <w:tc>
          <w:tcPr>
            <w:tcW w:w="917" w:type="dxa"/>
          </w:tcPr>
          <w:p w14:paraId="12C2235B" w14:textId="1CDA136D" w:rsidR="00031084" w:rsidRPr="00855719" w:rsidRDefault="00031084" w:rsidP="00431084">
            <w:pPr>
              <w:pStyle w:val="Default"/>
              <w:rPr>
                <w:sz w:val="28"/>
                <w:szCs w:val="28"/>
                <w:lang w:val="en-US"/>
              </w:rPr>
            </w:pPr>
            <w:r w:rsidRPr="00031084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3CD3157A" w14:textId="752800DB" w:rsidR="00031084" w:rsidRDefault="00031084" w:rsidP="0043108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964" w:type="dxa"/>
          </w:tcPr>
          <w:p w14:paraId="08EBC4BD" w14:textId="79F8B121" w:rsidR="00031084" w:rsidRPr="00855719" w:rsidRDefault="00031084" w:rsidP="00431084">
            <w:pPr>
              <w:pStyle w:val="Default"/>
              <w:rPr>
                <w:sz w:val="28"/>
                <w:szCs w:val="28"/>
                <w:lang w:val="en-US"/>
              </w:rPr>
            </w:pPr>
            <w:r w:rsidRPr="00855719">
              <w:rPr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013" w:type="dxa"/>
          </w:tcPr>
          <w:p w14:paraId="57E72AD9" w14:textId="1AB5BD9C" w:rsidR="00031084" w:rsidRPr="00031084" w:rsidRDefault="00031084" w:rsidP="0043108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260" w:type="dxa"/>
          </w:tcPr>
          <w:p w14:paraId="5A63BCC5" w14:textId="2683553C" w:rsidR="00031084" w:rsidRPr="00855719" w:rsidRDefault="00387C5C" w:rsidP="00431084">
            <w:pPr>
              <w:pStyle w:val="Default"/>
              <w:rPr>
                <w:sz w:val="28"/>
                <w:szCs w:val="28"/>
              </w:rPr>
            </w:pPr>
            <w:r w:rsidRPr="00387C5C">
              <w:rPr>
                <w:sz w:val="28"/>
                <w:szCs w:val="28"/>
              </w:rPr>
              <w:t>Функция уменьшения числа попыток</w:t>
            </w:r>
          </w:p>
        </w:tc>
      </w:tr>
      <w:tr w:rsidR="003B2C7B" w:rsidRPr="00B01735" w14:paraId="5BAE9410" w14:textId="77777777" w:rsidTr="00B01735">
        <w:trPr>
          <w:trHeight w:val="288"/>
        </w:trPr>
        <w:tc>
          <w:tcPr>
            <w:tcW w:w="1351" w:type="dxa"/>
          </w:tcPr>
          <w:p w14:paraId="3CCAD2A2" w14:textId="069E5E43" w:rsidR="003B2C7B" w:rsidRPr="00031084" w:rsidRDefault="003B2C7B" w:rsidP="003B2C7B">
            <w:pPr>
              <w:pStyle w:val="Default"/>
              <w:rPr>
                <w:sz w:val="28"/>
                <w:szCs w:val="28"/>
                <w:lang w:val="en-US"/>
              </w:rPr>
            </w:pPr>
            <w:r w:rsidRPr="003B2C7B">
              <w:rPr>
                <w:sz w:val="28"/>
                <w:szCs w:val="28"/>
                <w:lang w:val="en-US"/>
              </w:rPr>
              <w:t>end</w:t>
            </w:r>
            <w:r w:rsidR="005A5086">
              <w:rPr>
                <w:sz w:val="28"/>
                <w:szCs w:val="28"/>
                <w:lang w:val="en-US"/>
              </w:rPr>
              <w:t>GuessGame</w:t>
            </w:r>
          </w:p>
        </w:tc>
        <w:tc>
          <w:tcPr>
            <w:tcW w:w="917" w:type="dxa"/>
          </w:tcPr>
          <w:p w14:paraId="4BFF69CB" w14:textId="4C7117AA" w:rsidR="003B2C7B" w:rsidRPr="00031084" w:rsidRDefault="003B2C7B" w:rsidP="003B2C7B">
            <w:pPr>
              <w:pStyle w:val="Default"/>
              <w:rPr>
                <w:sz w:val="28"/>
                <w:szCs w:val="28"/>
                <w:lang w:val="en-US"/>
              </w:rPr>
            </w:pPr>
            <w:r w:rsidRPr="00031084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208A5B87" w14:textId="29A5B75D" w:rsidR="003B2C7B" w:rsidRDefault="003B2C7B" w:rsidP="003B2C7B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964" w:type="dxa"/>
          </w:tcPr>
          <w:p w14:paraId="76E60828" w14:textId="5578461F" w:rsidR="003B2C7B" w:rsidRPr="00855719" w:rsidRDefault="003B2C7B" w:rsidP="003B2C7B">
            <w:pPr>
              <w:pStyle w:val="Default"/>
              <w:rPr>
                <w:sz w:val="28"/>
                <w:szCs w:val="28"/>
                <w:lang w:val="en-US"/>
              </w:rPr>
            </w:pPr>
            <w:r w:rsidRPr="00855719">
              <w:rPr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013" w:type="dxa"/>
          </w:tcPr>
          <w:p w14:paraId="71D3D69F" w14:textId="0226FD37" w:rsidR="003B2C7B" w:rsidRDefault="003B2C7B" w:rsidP="003B2C7B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260" w:type="dxa"/>
          </w:tcPr>
          <w:p w14:paraId="66DD87C6" w14:textId="2A045D7E" w:rsidR="003B2C7B" w:rsidRPr="00387C5C" w:rsidRDefault="003B2C7B" w:rsidP="003B2C7B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Функция завершения игры и возврата в </w:t>
            </w:r>
            <w:r>
              <w:rPr>
                <w:sz w:val="28"/>
                <w:szCs w:val="28"/>
              </w:rPr>
              <w:t xml:space="preserve">активити </w:t>
            </w:r>
            <w:r>
              <w:rPr>
                <w:sz w:val="28"/>
                <w:szCs w:val="28"/>
                <w:lang w:val="en-US"/>
              </w:rPr>
              <w:t>MainActivity</w:t>
            </w:r>
          </w:p>
        </w:tc>
      </w:tr>
      <w:tr w:rsidR="00E02905" w:rsidRPr="00B01735" w14:paraId="6F26F0C5" w14:textId="77777777" w:rsidTr="00B01735">
        <w:trPr>
          <w:trHeight w:val="288"/>
        </w:trPr>
        <w:tc>
          <w:tcPr>
            <w:tcW w:w="1351" w:type="dxa"/>
          </w:tcPr>
          <w:p w14:paraId="58079872" w14:textId="7A88CB5F" w:rsidR="00E02905" w:rsidRPr="003B2C7B" w:rsidRDefault="00E02905" w:rsidP="00E02905">
            <w:pPr>
              <w:pStyle w:val="Default"/>
              <w:rPr>
                <w:sz w:val="28"/>
                <w:szCs w:val="28"/>
                <w:lang w:val="en-US"/>
              </w:rPr>
            </w:pPr>
            <w:r w:rsidRPr="00AE2B0C">
              <w:rPr>
                <w:sz w:val="28"/>
                <w:szCs w:val="28"/>
              </w:rPr>
              <w:t>init</w:t>
            </w:r>
          </w:p>
        </w:tc>
        <w:tc>
          <w:tcPr>
            <w:tcW w:w="917" w:type="dxa"/>
          </w:tcPr>
          <w:p w14:paraId="36702D40" w14:textId="6CEEFAE3" w:rsidR="00E02905" w:rsidRPr="00031084" w:rsidRDefault="00E02905" w:rsidP="00E02905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0884AFF1" w14:textId="271BCE94" w:rsidR="00E02905" w:rsidRDefault="00E02905" w:rsidP="00E02905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964" w:type="dxa"/>
          </w:tcPr>
          <w:p w14:paraId="655E7329" w14:textId="70D0BDD5" w:rsidR="00E02905" w:rsidRPr="00855719" w:rsidRDefault="00E02905" w:rsidP="00E02905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013" w:type="dxa"/>
          </w:tcPr>
          <w:p w14:paraId="7374D817" w14:textId="130F8BD1" w:rsidR="00E02905" w:rsidRDefault="00E02905" w:rsidP="00E02905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260" w:type="dxa"/>
          </w:tcPr>
          <w:p w14:paraId="6492CF48" w14:textId="56739915" w:rsidR="00E02905" w:rsidRDefault="00E02905" w:rsidP="00E02905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Подключение элементов графического окна и логики</w:t>
            </w:r>
          </w:p>
        </w:tc>
      </w:tr>
    </w:tbl>
    <w:p w14:paraId="7907F6A4" w14:textId="6993E363" w:rsidR="00CB1F9F" w:rsidRDefault="00CB1F9F" w:rsidP="00A76BF1">
      <w:pPr>
        <w:pStyle w:val="a9"/>
      </w:pPr>
    </w:p>
    <w:p w14:paraId="65F455FE" w14:textId="04947439" w:rsidR="00C01FA7" w:rsidRPr="00CB1F9F" w:rsidRDefault="00CB1F9F" w:rsidP="00CB1F9F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41068006" w14:textId="49342B42" w:rsidR="00CB1F9F" w:rsidRPr="008B081F" w:rsidRDefault="00CB1F9F" w:rsidP="00CB1F9F">
      <w:pPr>
        <w:pStyle w:val="23"/>
        <w:rPr>
          <w:lang w:val="en-US"/>
        </w:rPr>
      </w:pPr>
      <w:bookmarkStart w:id="7" w:name="_Toc129570028"/>
      <w:r w:rsidRPr="008B081F">
        <w:rPr>
          <w:lang w:val="en-US"/>
        </w:rPr>
        <w:lastRenderedPageBreak/>
        <w:t>3.</w:t>
      </w:r>
      <w:r w:rsidRPr="008B081F">
        <w:rPr>
          <w:lang w:val="en-US"/>
        </w:rPr>
        <w:t>4</w:t>
      </w:r>
      <w:r w:rsidRPr="008B081F">
        <w:rPr>
          <w:lang w:val="en-US"/>
        </w:rPr>
        <w:t xml:space="preserve"> </w:t>
      </w:r>
      <w:r>
        <w:t>Класс</w:t>
      </w:r>
      <w:r w:rsidRPr="008B081F">
        <w:rPr>
          <w:lang w:val="en-US"/>
        </w:rPr>
        <w:t xml:space="preserve"> </w:t>
      </w:r>
      <w:r w:rsidR="008B081F" w:rsidRPr="008B081F">
        <w:rPr>
          <w:lang w:val="en-US"/>
        </w:rPr>
        <w:t>GuessPhoneNumberActivity</w:t>
      </w:r>
      <w:bookmarkEnd w:id="7"/>
    </w:p>
    <w:p w14:paraId="316A31EF" w14:textId="3B25433C" w:rsidR="00CB1F9F" w:rsidRPr="008B081F" w:rsidRDefault="00CB1F9F" w:rsidP="00CB1F9F">
      <w:pPr>
        <w:pStyle w:val="a9"/>
        <w:rPr>
          <w:lang w:val="en-US"/>
        </w:rPr>
      </w:pPr>
      <w:r>
        <w:t>Таблица</w:t>
      </w:r>
      <w:r w:rsidRPr="008B081F">
        <w:rPr>
          <w:lang w:val="en-US"/>
        </w:rPr>
        <w:t xml:space="preserve"> 3.</w:t>
      </w:r>
      <w:r w:rsidR="0027513A">
        <w:t>3</w:t>
      </w:r>
      <w:r w:rsidRPr="008B081F">
        <w:rPr>
          <w:lang w:val="en-US"/>
        </w:rPr>
        <w:t xml:space="preserve"> – </w:t>
      </w:r>
      <w:r>
        <w:t>Таблица</w:t>
      </w:r>
      <w:r w:rsidRPr="008B081F">
        <w:rPr>
          <w:lang w:val="en-US"/>
        </w:rPr>
        <w:t xml:space="preserve"> </w:t>
      </w:r>
      <w:r>
        <w:t>методов</w:t>
      </w:r>
      <w:r w:rsidRPr="008B081F">
        <w:rPr>
          <w:lang w:val="en-US"/>
        </w:rPr>
        <w:t xml:space="preserve"> </w:t>
      </w:r>
      <w:r>
        <w:t>класса</w:t>
      </w:r>
      <w:r w:rsidRPr="008B081F">
        <w:rPr>
          <w:lang w:val="en-US"/>
        </w:rPr>
        <w:t xml:space="preserve"> </w:t>
      </w:r>
      <w:r w:rsidR="008B081F" w:rsidRPr="008B081F">
        <w:rPr>
          <w:lang w:val="en-US"/>
        </w:rPr>
        <w:t>GuessPhoneNumberActivity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1"/>
        <w:gridCol w:w="917"/>
        <w:gridCol w:w="1276"/>
        <w:gridCol w:w="964"/>
        <w:gridCol w:w="2013"/>
        <w:gridCol w:w="3260"/>
      </w:tblGrid>
      <w:tr w:rsidR="00CB1F9F" w14:paraId="6165FB45" w14:textId="77777777" w:rsidTr="000A2887">
        <w:trPr>
          <w:trHeight w:val="286"/>
        </w:trPr>
        <w:tc>
          <w:tcPr>
            <w:tcW w:w="1351" w:type="dxa"/>
          </w:tcPr>
          <w:p w14:paraId="520A69CD" w14:textId="77777777" w:rsidR="00CB1F9F" w:rsidRDefault="00CB1F9F" w:rsidP="000A2887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Имя </w:t>
            </w:r>
          </w:p>
        </w:tc>
        <w:tc>
          <w:tcPr>
            <w:tcW w:w="917" w:type="dxa"/>
          </w:tcPr>
          <w:p w14:paraId="7489BE5A" w14:textId="77777777" w:rsidR="00CB1F9F" w:rsidRDefault="00CB1F9F" w:rsidP="000A2887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Тип </w:t>
            </w:r>
          </w:p>
        </w:tc>
        <w:tc>
          <w:tcPr>
            <w:tcW w:w="1276" w:type="dxa"/>
          </w:tcPr>
          <w:p w14:paraId="63587D93" w14:textId="77777777" w:rsidR="00CB1F9F" w:rsidRDefault="00CB1F9F" w:rsidP="000A2887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Статический </w:t>
            </w:r>
          </w:p>
        </w:tc>
        <w:tc>
          <w:tcPr>
            <w:tcW w:w="964" w:type="dxa"/>
          </w:tcPr>
          <w:p w14:paraId="54D66C68" w14:textId="77777777" w:rsidR="00CB1F9F" w:rsidRDefault="00CB1F9F" w:rsidP="000A2887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Уровень доступа </w:t>
            </w:r>
          </w:p>
        </w:tc>
        <w:tc>
          <w:tcPr>
            <w:tcW w:w="2013" w:type="dxa"/>
          </w:tcPr>
          <w:p w14:paraId="4109C339" w14:textId="77777777" w:rsidR="00CB1F9F" w:rsidRDefault="00CB1F9F" w:rsidP="000A2887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Аргументы </w:t>
            </w:r>
          </w:p>
        </w:tc>
        <w:tc>
          <w:tcPr>
            <w:tcW w:w="3260" w:type="dxa"/>
          </w:tcPr>
          <w:p w14:paraId="2E933BB3" w14:textId="77777777" w:rsidR="00CB1F9F" w:rsidRDefault="00CB1F9F" w:rsidP="000A2887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Назначение </w:t>
            </w:r>
          </w:p>
        </w:tc>
      </w:tr>
      <w:tr w:rsidR="00CB1F9F" w:rsidRPr="00B01735" w14:paraId="4E937345" w14:textId="77777777" w:rsidTr="000A2887">
        <w:trPr>
          <w:trHeight w:val="288"/>
        </w:trPr>
        <w:tc>
          <w:tcPr>
            <w:tcW w:w="1351" w:type="dxa"/>
          </w:tcPr>
          <w:p w14:paraId="20657D94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</w:rPr>
              <w:t>onCreate</w:t>
            </w:r>
          </w:p>
        </w:tc>
        <w:tc>
          <w:tcPr>
            <w:tcW w:w="917" w:type="dxa"/>
          </w:tcPr>
          <w:p w14:paraId="708F65BD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483EEEBC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964" w:type="dxa"/>
          </w:tcPr>
          <w:p w14:paraId="31596B81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protected</w:t>
            </w:r>
          </w:p>
        </w:tc>
        <w:tc>
          <w:tcPr>
            <w:tcW w:w="2013" w:type="dxa"/>
          </w:tcPr>
          <w:p w14:paraId="4E7DF919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</w:rPr>
              <w:t>Bundle savedInstanceState</w:t>
            </w:r>
          </w:p>
        </w:tc>
        <w:tc>
          <w:tcPr>
            <w:tcW w:w="3260" w:type="dxa"/>
          </w:tcPr>
          <w:p w14:paraId="51CA07A0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</w:rPr>
              <w:t>Связывание графического интерфейса приложения и логики</w:t>
            </w:r>
          </w:p>
        </w:tc>
      </w:tr>
      <w:tr w:rsidR="00CB1F9F" w:rsidRPr="00B01735" w14:paraId="466D3ED4" w14:textId="77777777" w:rsidTr="000A2887">
        <w:trPr>
          <w:trHeight w:val="288"/>
        </w:trPr>
        <w:tc>
          <w:tcPr>
            <w:tcW w:w="1351" w:type="dxa"/>
          </w:tcPr>
          <w:p w14:paraId="09B9F85C" w14:textId="7BA6BB92" w:rsidR="00CB1F9F" w:rsidRPr="008B081F" w:rsidRDefault="008B081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enterBtnListener</w:t>
            </w:r>
          </w:p>
        </w:tc>
        <w:tc>
          <w:tcPr>
            <w:tcW w:w="917" w:type="dxa"/>
          </w:tcPr>
          <w:p w14:paraId="3E79902D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589CF55F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964" w:type="dxa"/>
          </w:tcPr>
          <w:p w14:paraId="187E345A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013" w:type="dxa"/>
          </w:tcPr>
          <w:p w14:paraId="3CAB1752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260" w:type="dxa"/>
          </w:tcPr>
          <w:p w14:paraId="0AAA683A" w14:textId="0037E71B" w:rsidR="00CB1F9F" w:rsidRPr="008B081F" w:rsidRDefault="00CB1F9F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</w:rPr>
              <w:t xml:space="preserve">Обработчик нажатия на кнопку </w:t>
            </w:r>
            <w:r w:rsidR="008B081F" w:rsidRPr="008B081F">
              <w:rPr>
                <w:sz w:val="28"/>
                <w:szCs w:val="28"/>
              </w:rPr>
              <w:t>enterBtn</w:t>
            </w:r>
          </w:p>
        </w:tc>
      </w:tr>
      <w:tr w:rsidR="00CB1F9F" w:rsidRPr="00B01735" w14:paraId="78ABE1F2" w14:textId="77777777" w:rsidTr="000A2887">
        <w:trPr>
          <w:trHeight w:val="288"/>
        </w:trPr>
        <w:tc>
          <w:tcPr>
            <w:tcW w:w="1351" w:type="dxa"/>
          </w:tcPr>
          <w:p w14:paraId="1DEEA629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onOptionsItemSelected</w:t>
            </w:r>
          </w:p>
        </w:tc>
        <w:tc>
          <w:tcPr>
            <w:tcW w:w="917" w:type="dxa"/>
          </w:tcPr>
          <w:p w14:paraId="676923F8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1276" w:type="dxa"/>
          </w:tcPr>
          <w:p w14:paraId="4795E052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</w:rPr>
              <w:t>-</w:t>
            </w:r>
          </w:p>
        </w:tc>
        <w:tc>
          <w:tcPr>
            <w:tcW w:w="964" w:type="dxa"/>
          </w:tcPr>
          <w:p w14:paraId="5BCB93F6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013" w:type="dxa"/>
          </w:tcPr>
          <w:p w14:paraId="2BF82CF8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MenuItem item</w:t>
            </w:r>
          </w:p>
        </w:tc>
        <w:tc>
          <w:tcPr>
            <w:tcW w:w="3260" w:type="dxa"/>
          </w:tcPr>
          <w:p w14:paraId="6AE1EF72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</w:rPr>
              <w:t xml:space="preserve">Обработчик нажатий графической кнопки </w:t>
            </w:r>
            <w:r w:rsidRPr="008B081F">
              <w:rPr>
                <w:sz w:val="28"/>
                <w:szCs w:val="28"/>
                <w:lang w:val="en-US"/>
              </w:rPr>
              <w:t>home</w:t>
            </w:r>
            <w:r w:rsidRPr="008B081F">
              <w:rPr>
                <w:sz w:val="28"/>
                <w:szCs w:val="28"/>
              </w:rPr>
              <w:t xml:space="preserve"> для возврата в активити </w:t>
            </w:r>
            <w:r w:rsidRPr="008B081F">
              <w:rPr>
                <w:sz w:val="28"/>
                <w:szCs w:val="28"/>
                <w:lang w:val="en-US"/>
              </w:rPr>
              <w:t>MainActivity</w:t>
            </w:r>
          </w:p>
        </w:tc>
      </w:tr>
      <w:tr w:rsidR="00CB1F9F" w:rsidRPr="00B01735" w14:paraId="169080CC" w14:textId="77777777" w:rsidTr="000A2887">
        <w:trPr>
          <w:trHeight w:val="288"/>
        </w:trPr>
        <w:tc>
          <w:tcPr>
            <w:tcW w:w="1351" w:type="dxa"/>
          </w:tcPr>
          <w:p w14:paraId="7507F2BA" w14:textId="78E71345" w:rsidR="00CB1F9F" w:rsidRPr="008B081F" w:rsidRDefault="008B081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checkEqual</w:t>
            </w:r>
          </w:p>
        </w:tc>
        <w:tc>
          <w:tcPr>
            <w:tcW w:w="917" w:type="dxa"/>
          </w:tcPr>
          <w:p w14:paraId="4CF7C67A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5886085E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</w:rPr>
              <w:t>-</w:t>
            </w:r>
          </w:p>
        </w:tc>
        <w:tc>
          <w:tcPr>
            <w:tcW w:w="964" w:type="dxa"/>
          </w:tcPr>
          <w:p w14:paraId="28FBD405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013" w:type="dxa"/>
          </w:tcPr>
          <w:p w14:paraId="60017D6F" w14:textId="1ADCE6D1" w:rsidR="00CB1F9F" w:rsidRPr="008B081F" w:rsidRDefault="008B081F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</w:rPr>
              <w:t>-</w:t>
            </w:r>
          </w:p>
        </w:tc>
        <w:tc>
          <w:tcPr>
            <w:tcW w:w="3260" w:type="dxa"/>
          </w:tcPr>
          <w:p w14:paraId="3435FF50" w14:textId="00F7DC14" w:rsidR="00CB1F9F" w:rsidRPr="008B081F" w:rsidRDefault="008B081F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</w:rPr>
              <w:t>Функ</w:t>
            </w:r>
            <w:r w:rsidRPr="008B081F">
              <w:rPr>
                <w:sz w:val="28"/>
                <w:szCs w:val="28"/>
              </w:rPr>
              <w:t>ци</w:t>
            </w:r>
            <w:r w:rsidRPr="008B081F">
              <w:rPr>
                <w:sz w:val="28"/>
                <w:szCs w:val="28"/>
              </w:rPr>
              <w:t>я проверки введенного значения</w:t>
            </w:r>
          </w:p>
        </w:tc>
      </w:tr>
      <w:tr w:rsidR="00CB1F9F" w:rsidRPr="00B01735" w14:paraId="358A9B48" w14:textId="77777777" w:rsidTr="000A2887">
        <w:trPr>
          <w:trHeight w:val="288"/>
        </w:trPr>
        <w:tc>
          <w:tcPr>
            <w:tcW w:w="1351" w:type="dxa"/>
          </w:tcPr>
          <w:p w14:paraId="40A9D8B1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checkAttempts</w:t>
            </w:r>
          </w:p>
        </w:tc>
        <w:tc>
          <w:tcPr>
            <w:tcW w:w="917" w:type="dxa"/>
          </w:tcPr>
          <w:p w14:paraId="4EEADC2F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230DE7C5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</w:rPr>
              <w:t>-</w:t>
            </w:r>
          </w:p>
        </w:tc>
        <w:tc>
          <w:tcPr>
            <w:tcW w:w="964" w:type="dxa"/>
          </w:tcPr>
          <w:p w14:paraId="67812B3C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013" w:type="dxa"/>
          </w:tcPr>
          <w:p w14:paraId="61647F40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</w:rPr>
              <w:t>-</w:t>
            </w:r>
          </w:p>
        </w:tc>
        <w:tc>
          <w:tcPr>
            <w:tcW w:w="3260" w:type="dxa"/>
          </w:tcPr>
          <w:p w14:paraId="6772AE03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</w:rPr>
              <w:t>Функция уменьшения числа попыток</w:t>
            </w:r>
          </w:p>
        </w:tc>
      </w:tr>
      <w:tr w:rsidR="00CB1F9F" w:rsidRPr="00B01735" w14:paraId="5FE73537" w14:textId="77777777" w:rsidTr="000A2887">
        <w:trPr>
          <w:trHeight w:val="288"/>
        </w:trPr>
        <w:tc>
          <w:tcPr>
            <w:tcW w:w="1351" w:type="dxa"/>
          </w:tcPr>
          <w:p w14:paraId="2173EC1B" w14:textId="1161945D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end</w:t>
            </w:r>
            <w:r w:rsidR="005A5086">
              <w:rPr>
                <w:sz w:val="28"/>
                <w:szCs w:val="28"/>
                <w:lang w:val="en-US"/>
              </w:rPr>
              <w:t>GuessGame</w:t>
            </w:r>
          </w:p>
        </w:tc>
        <w:tc>
          <w:tcPr>
            <w:tcW w:w="917" w:type="dxa"/>
          </w:tcPr>
          <w:p w14:paraId="77357E34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5A378C25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</w:rPr>
              <w:t>-</w:t>
            </w:r>
          </w:p>
        </w:tc>
        <w:tc>
          <w:tcPr>
            <w:tcW w:w="964" w:type="dxa"/>
          </w:tcPr>
          <w:p w14:paraId="20086001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013" w:type="dxa"/>
          </w:tcPr>
          <w:p w14:paraId="7C57C3CD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</w:rPr>
              <w:t>-</w:t>
            </w:r>
          </w:p>
        </w:tc>
        <w:tc>
          <w:tcPr>
            <w:tcW w:w="3260" w:type="dxa"/>
          </w:tcPr>
          <w:p w14:paraId="4DFF8D94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</w:rPr>
              <w:t xml:space="preserve">Функция завершения игры и возврата в активити </w:t>
            </w:r>
            <w:r w:rsidRPr="008B081F">
              <w:rPr>
                <w:sz w:val="28"/>
                <w:szCs w:val="28"/>
                <w:lang w:val="en-US"/>
              </w:rPr>
              <w:t>MainActivity</w:t>
            </w:r>
          </w:p>
        </w:tc>
      </w:tr>
      <w:tr w:rsidR="00CB1F9F" w:rsidRPr="00B01735" w14:paraId="1252EC93" w14:textId="77777777" w:rsidTr="000A2887">
        <w:trPr>
          <w:trHeight w:val="288"/>
        </w:trPr>
        <w:tc>
          <w:tcPr>
            <w:tcW w:w="1351" w:type="dxa"/>
          </w:tcPr>
          <w:p w14:paraId="43F15FA3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</w:rPr>
              <w:t>init</w:t>
            </w:r>
          </w:p>
        </w:tc>
        <w:tc>
          <w:tcPr>
            <w:tcW w:w="917" w:type="dxa"/>
          </w:tcPr>
          <w:p w14:paraId="1DEED632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6E9BF7CE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</w:rPr>
              <w:t>-</w:t>
            </w:r>
          </w:p>
        </w:tc>
        <w:tc>
          <w:tcPr>
            <w:tcW w:w="964" w:type="dxa"/>
          </w:tcPr>
          <w:p w14:paraId="707E8A27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013" w:type="dxa"/>
          </w:tcPr>
          <w:p w14:paraId="4186DECC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260" w:type="dxa"/>
          </w:tcPr>
          <w:p w14:paraId="6E1E0FD9" w14:textId="77777777" w:rsidR="00CB1F9F" w:rsidRPr="008B081F" w:rsidRDefault="00CB1F9F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</w:rPr>
              <w:t>Подключение элементов графического окна и логики</w:t>
            </w:r>
          </w:p>
        </w:tc>
      </w:tr>
    </w:tbl>
    <w:p w14:paraId="4EC0443C" w14:textId="580C1486" w:rsidR="00CB1F9F" w:rsidRDefault="00CB1F9F" w:rsidP="00A76BF1">
      <w:pPr>
        <w:pStyle w:val="a9"/>
      </w:pPr>
    </w:p>
    <w:p w14:paraId="50D073D1" w14:textId="69404BA4" w:rsidR="002F0C0E" w:rsidRDefault="002F0C0E" w:rsidP="002F0C0E">
      <w:pPr>
        <w:pStyle w:val="23"/>
      </w:pPr>
      <w:bookmarkStart w:id="8" w:name="_Toc129570029"/>
      <w:r w:rsidRPr="008B081F">
        <w:rPr>
          <w:lang w:val="en-US"/>
        </w:rPr>
        <w:t>3.</w:t>
      </w:r>
      <w:r w:rsidR="003848FC">
        <w:t>5</w:t>
      </w:r>
      <w:r w:rsidRPr="008B081F">
        <w:rPr>
          <w:lang w:val="en-US"/>
        </w:rPr>
        <w:t xml:space="preserve"> </w:t>
      </w:r>
      <w:r>
        <w:t>Класс</w:t>
      </w:r>
      <w:r>
        <w:t>ы</w:t>
      </w:r>
      <w:r w:rsidRPr="008B081F">
        <w:rPr>
          <w:lang w:val="en-US"/>
        </w:rPr>
        <w:t xml:space="preserve"> </w:t>
      </w:r>
      <w:r w:rsidRPr="002F0C0E">
        <w:rPr>
          <w:lang w:val="en-US"/>
        </w:rPr>
        <w:t>StartMyNumberDialog</w:t>
      </w:r>
      <w:r>
        <w:t xml:space="preserve"> и </w:t>
      </w:r>
      <w:r w:rsidRPr="002F0C0E">
        <w:t>StartPhoneNumberDialog</w:t>
      </w:r>
      <w:bookmarkEnd w:id="8"/>
    </w:p>
    <w:p w14:paraId="4A532DCB" w14:textId="77777777" w:rsidR="0027513A" w:rsidRDefault="002F0C0E" w:rsidP="002F0C0E">
      <w:pPr>
        <w:pStyle w:val="a9"/>
      </w:pPr>
      <w:r>
        <w:t>Классы</w:t>
      </w:r>
      <w:r w:rsidRPr="002F0C0E">
        <w:t xml:space="preserve"> </w:t>
      </w:r>
      <w:r w:rsidRPr="002F0C0E">
        <w:rPr>
          <w:lang w:val="en-US"/>
        </w:rPr>
        <w:t>StartMyNumberDialog</w:t>
      </w:r>
      <w:r w:rsidRPr="002F0C0E">
        <w:t xml:space="preserve"> </w:t>
      </w:r>
      <w:r>
        <w:t>и</w:t>
      </w:r>
      <w:r w:rsidRPr="002F0C0E">
        <w:t xml:space="preserve"> </w:t>
      </w:r>
      <w:r w:rsidRPr="002F0C0E">
        <w:rPr>
          <w:lang w:val="en-US"/>
        </w:rPr>
        <w:t>StartPhoneNumberDialog</w:t>
      </w:r>
      <w:r w:rsidRPr="002F0C0E">
        <w:t xml:space="preserve"> </w:t>
      </w:r>
      <w:r>
        <w:t>имеют</w:t>
      </w:r>
      <w:r w:rsidRPr="002F0C0E">
        <w:t xml:space="preserve"> </w:t>
      </w:r>
      <w:r>
        <w:t>одинаковые наборы функций. Единственное различие заключается в переходах к разным режимам игры.</w:t>
      </w:r>
    </w:p>
    <w:p w14:paraId="5EF77681" w14:textId="6B23752D" w:rsidR="002F0C0E" w:rsidRPr="002F0C0E" w:rsidRDefault="002F0C0E" w:rsidP="002F0C0E">
      <w:pPr>
        <w:pStyle w:val="a9"/>
      </w:pPr>
      <w:r>
        <w:t xml:space="preserve"> </w:t>
      </w:r>
    </w:p>
    <w:p w14:paraId="67F7F89B" w14:textId="42C98731" w:rsidR="002F0C0E" w:rsidRPr="0027513A" w:rsidRDefault="002F0C0E" w:rsidP="002F0C0E">
      <w:pPr>
        <w:pStyle w:val="a9"/>
      </w:pPr>
      <w:r>
        <w:t>Таблица</w:t>
      </w:r>
      <w:r w:rsidRPr="0027513A">
        <w:t xml:space="preserve"> 3.</w:t>
      </w:r>
      <w:r w:rsidR="0027513A">
        <w:t>4</w:t>
      </w:r>
      <w:r w:rsidRPr="0027513A">
        <w:t xml:space="preserve"> – </w:t>
      </w:r>
      <w:r>
        <w:t>Таблица</w:t>
      </w:r>
      <w:r w:rsidRPr="0027513A">
        <w:t xml:space="preserve"> </w:t>
      </w:r>
      <w:r>
        <w:t>методов</w:t>
      </w:r>
      <w:r w:rsidRPr="0027513A">
        <w:t xml:space="preserve"> </w:t>
      </w:r>
      <w:r>
        <w:t>класс</w:t>
      </w:r>
      <w:r w:rsidR="0027513A">
        <w:t>ов</w:t>
      </w:r>
      <w:r w:rsidRPr="0027513A">
        <w:t xml:space="preserve"> </w:t>
      </w:r>
      <w:r w:rsidR="0027513A" w:rsidRPr="0027513A">
        <w:rPr>
          <w:lang w:val="en-US"/>
        </w:rPr>
        <w:t>StartMyNumberDialog</w:t>
      </w:r>
      <w:r w:rsidR="0027513A" w:rsidRPr="0027513A">
        <w:t xml:space="preserve"> и </w:t>
      </w:r>
      <w:r w:rsidR="0027513A" w:rsidRPr="0027513A">
        <w:rPr>
          <w:lang w:val="en-US"/>
        </w:rPr>
        <w:t>StartPhoneNumberDialog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1"/>
        <w:gridCol w:w="917"/>
        <w:gridCol w:w="1276"/>
        <w:gridCol w:w="964"/>
        <w:gridCol w:w="2013"/>
        <w:gridCol w:w="3260"/>
      </w:tblGrid>
      <w:tr w:rsidR="002F0C0E" w14:paraId="09F8437D" w14:textId="77777777" w:rsidTr="000A2887">
        <w:trPr>
          <w:trHeight w:val="286"/>
        </w:trPr>
        <w:tc>
          <w:tcPr>
            <w:tcW w:w="1351" w:type="dxa"/>
          </w:tcPr>
          <w:p w14:paraId="2F0950CA" w14:textId="77777777" w:rsidR="002F0C0E" w:rsidRDefault="002F0C0E" w:rsidP="000A2887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Имя </w:t>
            </w:r>
          </w:p>
        </w:tc>
        <w:tc>
          <w:tcPr>
            <w:tcW w:w="917" w:type="dxa"/>
          </w:tcPr>
          <w:p w14:paraId="136D203D" w14:textId="77777777" w:rsidR="002F0C0E" w:rsidRDefault="002F0C0E" w:rsidP="000A2887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Тип </w:t>
            </w:r>
          </w:p>
        </w:tc>
        <w:tc>
          <w:tcPr>
            <w:tcW w:w="1276" w:type="dxa"/>
          </w:tcPr>
          <w:p w14:paraId="5C7A893E" w14:textId="77777777" w:rsidR="002F0C0E" w:rsidRDefault="002F0C0E" w:rsidP="000A2887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Статический </w:t>
            </w:r>
          </w:p>
        </w:tc>
        <w:tc>
          <w:tcPr>
            <w:tcW w:w="964" w:type="dxa"/>
          </w:tcPr>
          <w:p w14:paraId="63EFFB7E" w14:textId="77777777" w:rsidR="002F0C0E" w:rsidRDefault="002F0C0E" w:rsidP="000A2887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Уровень доступа </w:t>
            </w:r>
          </w:p>
        </w:tc>
        <w:tc>
          <w:tcPr>
            <w:tcW w:w="2013" w:type="dxa"/>
          </w:tcPr>
          <w:p w14:paraId="0890072A" w14:textId="77777777" w:rsidR="002F0C0E" w:rsidRDefault="002F0C0E" w:rsidP="000A2887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Аргументы </w:t>
            </w:r>
          </w:p>
        </w:tc>
        <w:tc>
          <w:tcPr>
            <w:tcW w:w="3260" w:type="dxa"/>
          </w:tcPr>
          <w:p w14:paraId="186F8970" w14:textId="77777777" w:rsidR="002F0C0E" w:rsidRDefault="002F0C0E" w:rsidP="000A2887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Назначение </w:t>
            </w:r>
          </w:p>
        </w:tc>
      </w:tr>
      <w:tr w:rsidR="002F0C0E" w:rsidRPr="00B01735" w14:paraId="2D4F6C78" w14:textId="77777777" w:rsidTr="000A2887">
        <w:trPr>
          <w:trHeight w:val="288"/>
        </w:trPr>
        <w:tc>
          <w:tcPr>
            <w:tcW w:w="1351" w:type="dxa"/>
          </w:tcPr>
          <w:p w14:paraId="1441D5EC" w14:textId="30CF9B9D" w:rsidR="002F0C0E" w:rsidRPr="008B081F" w:rsidRDefault="00C34072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C34072">
              <w:rPr>
                <w:sz w:val="28"/>
                <w:szCs w:val="28"/>
              </w:rPr>
              <w:t>onCreateDialog</w:t>
            </w:r>
          </w:p>
        </w:tc>
        <w:tc>
          <w:tcPr>
            <w:tcW w:w="917" w:type="dxa"/>
          </w:tcPr>
          <w:p w14:paraId="3CB88B76" w14:textId="77777777" w:rsidR="002F0C0E" w:rsidRPr="008B081F" w:rsidRDefault="002F0C0E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0ECB07B6" w14:textId="77777777" w:rsidR="002F0C0E" w:rsidRPr="008B081F" w:rsidRDefault="002F0C0E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964" w:type="dxa"/>
          </w:tcPr>
          <w:p w14:paraId="1DF37C6E" w14:textId="7DE6C912" w:rsidR="002F0C0E" w:rsidRPr="008B081F" w:rsidRDefault="004F7715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013" w:type="dxa"/>
          </w:tcPr>
          <w:p w14:paraId="20F93AFD" w14:textId="77777777" w:rsidR="002F0C0E" w:rsidRPr="008B081F" w:rsidRDefault="002F0C0E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</w:rPr>
              <w:t>Bundle savedInstanceState</w:t>
            </w:r>
          </w:p>
        </w:tc>
        <w:tc>
          <w:tcPr>
            <w:tcW w:w="3260" w:type="dxa"/>
          </w:tcPr>
          <w:p w14:paraId="1458CA23" w14:textId="77777777" w:rsidR="002F0C0E" w:rsidRPr="008B081F" w:rsidRDefault="002F0C0E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</w:rPr>
              <w:t>Связывание графического интерфейса приложения и логики</w:t>
            </w:r>
          </w:p>
        </w:tc>
      </w:tr>
    </w:tbl>
    <w:p w14:paraId="627C2CD3" w14:textId="04F0D5A9" w:rsidR="002F0C0E" w:rsidRDefault="002F0C0E" w:rsidP="00A76BF1">
      <w:pPr>
        <w:pStyle w:val="a9"/>
      </w:pPr>
    </w:p>
    <w:p w14:paraId="264159EF" w14:textId="0D7AE8ED" w:rsidR="00932730" w:rsidRDefault="00932730" w:rsidP="00A76BF1">
      <w:pPr>
        <w:pStyle w:val="a9"/>
      </w:pPr>
      <w:r>
        <w:lastRenderedPageBreak/>
        <w:t>Продолжение таблицы 3.4.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1"/>
        <w:gridCol w:w="917"/>
        <w:gridCol w:w="1276"/>
        <w:gridCol w:w="964"/>
        <w:gridCol w:w="2013"/>
        <w:gridCol w:w="3260"/>
      </w:tblGrid>
      <w:tr w:rsidR="00932730" w:rsidRPr="008B081F" w14:paraId="18976665" w14:textId="77777777" w:rsidTr="000A2887">
        <w:trPr>
          <w:trHeight w:val="288"/>
        </w:trPr>
        <w:tc>
          <w:tcPr>
            <w:tcW w:w="1351" w:type="dxa"/>
          </w:tcPr>
          <w:p w14:paraId="10CC62BB" w14:textId="07484F61" w:rsidR="00932730" w:rsidRPr="008B081F" w:rsidRDefault="001312DA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1312DA">
              <w:rPr>
                <w:sz w:val="28"/>
                <w:szCs w:val="28"/>
                <w:lang w:val="en-US"/>
              </w:rPr>
              <w:t>start</w:t>
            </w:r>
            <w:r w:rsidR="005A5086">
              <w:rPr>
                <w:sz w:val="28"/>
                <w:szCs w:val="28"/>
                <w:lang w:val="en-US"/>
              </w:rPr>
              <w:t>GuessGame</w:t>
            </w:r>
            <w:r w:rsidRPr="001312DA">
              <w:rPr>
                <w:sz w:val="28"/>
                <w:szCs w:val="28"/>
                <w:lang w:val="en-US"/>
              </w:rPr>
              <w:t>Button.setOnClickListener</w:t>
            </w:r>
          </w:p>
        </w:tc>
        <w:tc>
          <w:tcPr>
            <w:tcW w:w="917" w:type="dxa"/>
          </w:tcPr>
          <w:p w14:paraId="0BF450DE" w14:textId="77777777" w:rsidR="00932730" w:rsidRPr="008B081F" w:rsidRDefault="00932730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36CEF937" w14:textId="77777777" w:rsidR="00932730" w:rsidRPr="008B081F" w:rsidRDefault="00932730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964" w:type="dxa"/>
          </w:tcPr>
          <w:p w14:paraId="3D3B7F08" w14:textId="77777777" w:rsidR="00932730" w:rsidRPr="008B081F" w:rsidRDefault="00932730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013" w:type="dxa"/>
          </w:tcPr>
          <w:p w14:paraId="2E853DC2" w14:textId="77777777" w:rsidR="00932730" w:rsidRPr="008B081F" w:rsidRDefault="00932730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260" w:type="dxa"/>
          </w:tcPr>
          <w:p w14:paraId="489F0BE0" w14:textId="078D0DFF" w:rsidR="00932730" w:rsidRPr="008B081F" w:rsidRDefault="00932730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</w:rPr>
              <w:t xml:space="preserve">Обработчик нажатия на кнопку </w:t>
            </w:r>
            <w:r w:rsidR="00173F85" w:rsidRPr="00173F85">
              <w:rPr>
                <w:sz w:val="28"/>
                <w:szCs w:val="28"/>
              </w:rPr>
              <w:t>start</w:t>
            </w:r>
            <w:r w:rsidR="005A5086">
              <w:rPr>
                <w:sz w:val="28"/>
                <w:szCs w:val="28"/>
              </w:rPr>
              <w:t>GuessGame</w:t>
            </w:r>
            <w:r w:rsidR="00173F85" w:rsidRPr="00173F85">
              <w:rPr>
                <w:sz w:val="28"/>
                <w:szCs w:val="28"/>
              </w:rPr>
              <w:t>Button</w:t>
            </w:r>
          </w:p>
        </w:tc>
      </w:tr>
      <w:tr w:rsidR="00932730" w:rsidRPr="008B081F" w14:paraId="79800BF8" w14:textId="77777777" w:rsidTr="000A2887">
        <w:trPr>
          <w:trHeight w:val="288"/>
        </w:trPr>
        <w:tc>
          <w:tcPr>
            <w:tcW w:w="1351" w:type="dxa"/>
          </w:tcPr>
          <w:p w14:paraId="475D4492" w14:textId="77777777" w:rsidR="00932730" w:rsidRPr="008B081F" w:rsidRDefault="00932730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</w:rPr>
              <w:t>init</w:t>
            </w:r>
          </w:p>
        </w:tc>
        <w:tc>
          <w:tcPr>
            <w:tcW w:w="917" w:type="dxa"/>
          </w:tcPr>
          <w:p w14:paraId="601C6656" w14:textId="77777777" w:rsidR="00932730" w:rsidRPr="008B081F" w:rsidRDefault="00932730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3C8ECE27" w14:textId="77777777" w:rsidR="00932730" w:rsidRPr="008B081F" w:rsidRDefault="00932730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</w:rPr>
              <w:t>-</w:t>
            </w:r>
          </w:p>
        </w:tc>
        <w:tc>
          <w:tcPr>
            <w:tcW w:w="964" w:type="dxa"/>
          </w:tcPr>
          <w:p w14:paraId="4D8790FF" w14:textId="77777777" w:rsidR="00932730" w:rsidRPr="008B081F" w:rsidRDefault="00932730" w:rsidP="000A2887">
            <w:pPr>
              <w:pStyle w:val="Default"/>
              <w:rPr>
                <w:sz w:val="28"/>
                <w:szCs w:val="28"/>
                <w:lang w:val="en-US"/>
              </w:rPr>
            </w:pPr>
            <w:r w:rsidRPr="008B081F">
              <w:rPr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013" w:type="dxa"/>
          </w:tcPr>
          <w:p w14:paraId="64D276E1" w14:textId="77777777" w:rsidR="00932730" w:rsidRPr="008B081F" w:rsidRDefault="00932730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260" w:type="dxa"/>
          </w:tcPr>
          <w:p w14:paraId="79277352" w14:textId="77777777" w:rsidR="00932730" w:rsidRPr="008B081F" w:rsidRDefault="00932730" w:rsidP="000A2887">
            <w:pPr>
              <w:pStyle w:val="Default"/>
              <w:rPr>
                <w:sz w:val="28"/>
                <w:szCs w:val="28"/>
              </w:rPr>
            </w:pPr>
            <w:r w:rsidRPr="008B081F">
              <w:rPr>
                <w:sz w:val="28"/>
                <w:szCs w:val="28"/>
              </w:rPr>
              <w:t>Подключение элементов графического окна и логики</w:t>
            </w:r>
          </w:p>
        </w:tc>
      </w:tr>
    </w:tbl>
    <w:p w14:paraId="3F468E42" w14:textId="77777777" w:rsidR="00932730" w:rsidRDefault="00932730" w:rsidP="00A76BF1">
      <w:pPr>
        <w:pStyle w:val="a9"/>
      </w:pPr>
    </w:p>
    <w:p w14:paraId="08CEDC9F" w14:textId="16475057" w:rsidR="006072BA" w:rsidRPr="009D6C69" w:rsidRDefault="006072BA" w:rsidP="006072BA">
      <w:pPr>
        <w:pStyle w:val="23"/>
      </w:pPr>
      <w:bookmarkStart w:id="9" w:name="_Toc129570030"/>
      <w:r>
        <w:t>3.</w:t>
      </w:r>
      <w:r w:rsidR="003848FC">
        <w:t>6</w:t>
      </w:r>
      <w:r>
        <w:t xml:space="preserve"> Класс </w:t>
      </w:r>
      <w:r w:rsidR="005A5086">
        <w:rPr>
          <w:lang w:val="en-US"/>
        </w:rPr>
        <w:t>GuessGame</w:t>
      </w:r>
      <w:bookmarkEnd w:id="9"/>
    </w:p>
    <w:p w14:paraId="02F2642E" w14:textId="14A30767" w:rsidR="006072BA" w:rsidRPr="00EF5652" w:rsidRDefault="006072BA" w:rsidP="006072BA">
      <w:pPr>
        <w:pStyle w:val="a9"/>
      </w:pPr>
      <w:r>
        <w:t>Таблица 3.</w:t>
      </w:r>
      <w:r w:rsidR="003848FC">
        <w:t>5</w:t>
      </w:r>
      <w:r>
        <w:t xml:space="preserve"> – Таблица методов класса </w:t>
      </w:r>
      <w:r w:rsidR="005A5086">
        <w:rPr>
          <w:lang w:val="en-US"/>
        </w:rPr>
        <w:t>GuessGame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1"/>
        <w:gridCol w:w="917"/>
        <w:gridCol w:w="1276"/>
        <w:gridCol w:w="964"/>
        <w:gridCol w:w="2013"/>
        <w:gridCol w:w="3260"/>
      </w:tblGrid>
      <w:tr w:rsidR="006072BA" w14:paraId="5076F526" w14:textId="77777777" w:rsidTr="00F31518">
        <w:trPr>
          <w:trHeight w:val="286"/>
        </w:trPr>
        <w:tc>
          <w:tcPr>
            <w:tcW w:w="1351" w:type="dxa"/>
          </w:tcPr>
          <w:p w14:paraId="27F9F6D4" w14:textId="77777777" w:rsidR="006072BA" w:rsidRDefault="006072BA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Имя </w:t>
            </w:r>
          </w:p>
        </w:tc>
        <w:tc>
          <w:tcPr>
            <w:tcW w:w="917" w:type="dxa"/>
          </w:tcPr>
          <w:p w14:paraId="3B7EECBF" w14:textId="77777777" w:rsidR="006072BA" w:rsidRDefault="006072BA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Тип </w:t>
            </w:r>
          </w:p>
        </w:tc>
        <w:tc>
          <w:tcPr>
            <w:tcW w:w="1276" w:type="dxa"/>
          </w:tcPr>
          <w:p w14:paraId="0F4D420B" w14:textId="77777777" w:rsidR="006072BA" w:rsidRDefault="006072BA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Статический </w:t>
            </w:r>
          </w:p>
        </w:tc>
        <w:tc>
          <w:tcPr>
            <w:tcW w:w="964" w:type="dxa"/>
          </w:tcPr>
          <w:p w14:paraId="21EB4DA1" w14:textId="77777777" w:rsidR="006072BA" w:rsidRDefault="006072BA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Уровень доступа </w:t>
            </w:r>
          </w:p>
        </w:tc>
        <w:tc>
          <w:tcPr>
            <w:tcW w:w="2013" w:type="dxa"/>
          </w:tcPr>
          <w:p w14:paraId="5B0DE4B7" w14:textId="77777777" w:rsidR="006072BA" w:rsidRDefault="006072BA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Аргументы </w:t>
            </w:r>
          </w:p>
        </w:tc>
        <w:tc>
          <w:tcPr>
            <w:tcW w:w="3260" w:type="dxa"/>
          </w:tcPr>
          <w:p w14:paraId="3F0C2868" w14:textId="77777777" w:rsidR="006072BA" w:rsidRDefault="006072BA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Назначение </w:t>
            </w:r>
          </w:p>
        </w:tc>
      </w:tr>
      <w:tr w:rsidR="006072BA" w:rsidRPr="00B01735" w14:paraId="352CDDF4" w14:textId="77777777" w:rsidTr="00F31518">
        <w:trPr>
          <w:trHeight w:val="288"/>
        </w:trPr>
        <w:tc>
          <w:tcPr>
            <w:tcW w:w="1351" w:type="dxa"/>
          </w:tcPr>
          <w:p w14:paraId="7EA784B3" w14:textId="79FDA1C6" w:rsidR="006072BA" w:rsidRPr="00B01735" w:rsidRDefault="005A5086" w:rsidP="00F31518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GuessGame</w:t>
            </w:r>
          </w:p>
        </w:tc>
        <w:tc>
          <w:tcPr>
            <w:tcW w:w="917" w:type="dxa"/>
          </w:tcPr>
          <w:p w14:paraId="7B9AB552" w14:textId="3AF48F16" w:rsidR="006072BA" w:rsidRPr="00E968AF" w:rsidRDefault="00E968AF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276" w:type="dxa"/>
          </w:tcPr>
          <w:p w14:paraId="792AF303" w14:textId="77777777" w:rsidR="006072BA" w:rsidRPr="00AB0814" w:rsidRDefault="006072BA" w:rsidP="00F31518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964" w:type="dxa"/>
          </w:tcPr>
          <w:p w14:paraId="7FB9AD67" w14:textId="02813D49" w:rsidR="006072BA" w:rsidRPr="0092134D" w:rsidRDefault="006072BA" w:rsidP="00F31518">
            <w:pPr>
              <w:pStyle w:val="Default"/>
              <w:rPr>
                <w:sz w:val="28"/>
                <w:szCs w:val="28"/>
                <w:lang w:val="en-US"/>
              </w:rPr>
            </w:pPr>
            <w:r w:rsidRPr="006072BA"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013" w:type="dxa"/>
          </w:tcPr>
          <w:p w14:paraId="113E373D" w14:textId="39E8ADDC" w:rsidR="006072BA" w:rsidRPr="0092134D" w:rsidRDefault="0012137A" w:rsidP="00F31518">
            <w:pPr>
              <w:pStyle w:val="Default"/>
              <w:rPr>
                <w:sz w:val="28"/>
                <w:szCs w:val="28"/>
                <w:lang w:val="en-US"/>
              </w:rPr>
            </w:pPr>
            <w:r w:rsidRPr="0012137A">
              <w:rPr>
                <w:sz w:val="28"/>
                <w:szCs w:val="28"/>
                <w:lang w:val="en-US"/>
              </w:rPr>
              <w:t>int maxCount, int minCount</w:t>
            </w:r>
          </w:p>
        </w:tc>
        <w:tc>
          <w:tcPr>
            <w:tcW w:w="3260" w:type="dxa"/>
          </w:tcPr>
          <w:p w14:paraId="1AD9EB84" w14:textId="15A03BE1" w:rsidR="006072BA" w:rsidRPr="00B01735" w:rsidRDefault="006072BA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Конструктор</w:t>
            </w:r>
            <w:r w:rsidR="008150DC">
              <w:rPr>
                <w:sz w:val="28"/>
                <w:szCs w:val="28"/>
              </w:rPr>
              <w:t xml:space="preserve"> класса</w:t>
            </w:r>
          </w:p>
        </w:tc>
      </w:tr>
      <w:tr w:rsidR="006072BA" w:rsidRPr="00B01735" w14:paraId="266CE886" w14:textId="77777777" w:rsidTr="00F31518">
        <w:trPr>
          <w:trHeight w:val="288"/>
        </w:trPr>
        <w:tc>
          <w:tcPr>
            <w:tcW w:w="1351" w:type="dxa"/>
          </w:tcPr>
          <w:p w14:paraId="72D92419" w14:textId="4B0932F4" w:rsidR="006072BA" w:rsidRPr="00B01735" w:rsidRDefault="00E968AF" w:rsidP="00F31518">
            <w:pPr>
              <w:pStyle w:val="Default"/>
              <w:rPr>
                <w:sz w:val="28"/>
                <w:szCs w:val="28"/>
                <w:lang w:val="en-US"/>
              </w:rPr>
            </w:pPr>
            <w:r w:rsidRPr="00E968AF">
              <w:rPr>
                <w:sz w:val="28"/>
                <w:szCs w:val="28"/>
                <w:lang w:val="en-US"/>
              </w:rPr>
              <w:t>generateNumber</w:t>
            </w:r>
          </w:p>
        </w:tc>
        <w:tc>
          <w:tcPr>
            <w:tcW w:w="917" w:type="dxa"/>
          </w:tcPr>
          <w:p w14:paraId="0F4AD6BC" w14:textId="40CB32C6" w:rsidR="006072BA" w:rsidRPr="006072BA" w:rsidRDefault="00B5731F" w:rsidP="00F31518">
            <w:pPr>
              <w:pStyle w:val="Default"/>
              <w:rPr>
                <w:sz w:val="28"/>
                <w:szCs w:val="28"/>
                <w:lang w:val="en-US"/>
              </w:rPr>
            </w:pPr>
            <w:r w:rsidRPr="00B5731F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451CA351" w14:textId="4E679FE2" w:rsidR="006072BA" w:rsidRPr="00B01735" w:rsidRDefault="00B5731F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964" w:type="dxa"/>
          </w:tcPr>
          <w:p w14:paraId="76B23D07" w14:textId="4B837D29" w:rsidR="006072BA" w:rsidRDefault="00B5731F" w:rsidP="00F31518">
            <w:pPr>
              <w:pStyle w:val="Default"/>
              <w:rPr>
                <w:sz w:val="28"/>
                <w:szCs w:val="28"/>
                <w:lang w:val="en-US"/>
              </w:rPr>
            </w:pPr>
            <w:r w:rsidRPr="00B5731F"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013" w:type="dxa"/>
          </w:tcPr>
          <w:p w14:paraId="2EDC373F" w14:textId="0E656B1C" w:rsidR="006072BA" w:rsidRPr="00B5731F" w:rsidRDefault="00B5731F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260" w:type="dxa"/>
          </w:tcPr>
          <w:p w14:paraId="51402F8C" w14:textId="2EA8DDEE" w:rsidR="006072BA" w:rsidRPr="006072BA" w:rsidRDefault="00B5731F" w:rsidP="00F31518">
            <w:pPr>
              <w:pStyle w:val="Default"/>
              <w:rPr>
                <w:sz w:val="28"/>
                <w:szCs w:val="28"/>
              </w:rPr>
            </w:pPr>
            <w:r w:rsidRPr="00B5731F">
              <w:rPr>
                <w:sz w:val="28"/>
                <w:szCs w:val="28"/>
              </w:rPr>
              <w:t>Генерация числа в заданном диапозоне</w:t>
            </w:r>
          </w:p>
        </w:tc>
      </w:tr>
      <w:tr w:rsidR="006072BA" w:rsidRPr="00B01735" w14:paraId="1E51602C" w14:textId="77777777" w:rsidTr="00F31518">
        <w:trPr>
          <w:trHeight w:val="288"/>
        </w:trPr>
        <w:tc>
          <w:tcPr>
            <w:tcW w:w="1351" w:type="dxa"/>
          </w:tcPr>
          <w:p w14:paraId="24409FA9" w14:textId="2E66E8C3" w:rsidR="006072BA" w:rsidRPr="00B5731F" w:rsidRDefault="00A874F2" w:rsidP="00F31518">
            <w:pPr>
              <w:pStyle w:val="Default"/>
              <w:rPr>
                <w:sz w:val="28"/>
                <w:szCs w:val="28"/>
              </w:rPr>
            </w:pPr>
            <w:r w:rsidRPr="00A874F2">
              <w:rPr>
                <w:sz w:val="28"/>
                <w:szCs w:val="28"/>
              </w:rPr>
              <w:t>checkNumber</w:t>
            </w:r>
          </w:p>
        </w:tc>
        <w:tc>
          <w:tcPr>
            <w:tcW w:w="917" w:type="dxa"/>
          </w:tcPr>
          <w:p w14:paraId="5E39D050" w14:textId="75FD2AD3" w:rsidR="006072BA" w:rsidRPr="00B5731F" w:rsidRDefault="00A874F2" w:rsidP="00F31518">
            <w:pPr>
              <w:pStyle w:val="Default"/>
              <w:rPr>
                <w:sz w:val="28"/>
                <w:szCs w:val="28"/>
              </w:rPr>
            </w:pPr>
            <w:r w:rsidRPr="00A874F2">
              <w:rPr>
                <w:sz w:val="28"/>
                <w:szCs w:val="28"/>
              </w:rPr>
              <w:t>int</w:t>
            </w:r>
          </w:p>
        </w:tc>
        <w:tc>
          <w:tcPr>
            <w:tcW w:w="1276" w:type="dxa"/>
          </w:tcPr>
          <w:p w14:paraId="6AF9768F" w14:textId="0C60E654" w:rsidR="006072BA" w:rsidRDefault="00A874F2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964" w:type="dxa"/>
          </w:tcPr>
          <w:p w14:paraId="7F46428F" w14:textId="291E0336" w:rsidR="006072BA" w:rsidRPr="00B5731F" w:rsidRDefault="00A874F2" w:rsidP="00F31518">
            <w:pPr>
              <w:pStyle w:val="Default"/>
              <w:rPr>
                <w:sz w:val="28"/>
                <w:szCs w:val="28"/>
              </w:rPr>
            </w:pPr>
            <w:r w:rsidRPr="00B5731F"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013" w:type="dxa"/>
          </w:tcPr>
          <w:p w14:paraId="45745678" w14:textId="0F8E4B91" w:rsidR="006072BA" w:rsidRDefault="00A874F2" w:rsidP="00F31518">
            <w:pPr>
              <w:pStyle w:val="Default"/>
              <w:rPr>
                <w:sz w:val="28"/>
                <w:szCs w:val="28"/>
              </w:rPr>
            </w:pPr>
            <w:r w:rsidRPr="00A874F2">
              <w:rPr>
                <w:sz w:val="28"/>
                <w:szCs w:val="28"/>
              </w:rPr>
              <w:t>int userNumber</w:t>
            </w:r>
          </w:p>
        </w:tc>
        <w:tc>
          <w:tcPr>
            <w:tcW w:w="3260" w:type="dxa"/>
          </w:tcPr>
          <w:p w14:paraId="1B261070" w14:textId="01DB3323" w:rsidR="006072BA" w:rsidRPr="006072BA" w:rsidRDefault="00727021" w:rsidP="00F31518">
            <w:pPr>
              <w:pStyle w:val="Default"/>
              <w:rPr>
                <w:sz w:val="28"/>
                <w:szCs w:val="28"/>
              </w:rPr>
            </w:pPr>
            <w:r w:rsidRPr="00727021">
              <w:rPr>
                <w:sz w:val="28"/>
                <w:szCs w:val="28"/>
              </w:rPr>
              <w:t>Проверка числа</w:t>
            </w:r>
          </w:p>
        </w:tc>
      </w:tr>
      <w:tr w:rsidR="006072BA" w:rsidRPr="00B01735" w14:paraId="1E878243" w14:textId="77777777" w:rsidTr="00F31518">
        <w:trPr>
          <w:trHeight w:val="288"/>
        </w:trPr>
        <w:tc>
          <w:tcPr>
            <w:tcW w:w="1351" w:type="dxa"/>
          </w:tcPr>
          <w:p w14:paraId="0575BD53" w14:textId="634028C2" w:rsidR="006072BA" w:rsidRPr="00B5731F" w:rsidRDefault="00323D3E" w:rsidP="00F31518">
            <w:pPr>
              <w:pStyle w:val="Default"/>
              <w:rPr>
                <w:sz w:val="28"/>
                <w:szCs w:val="28"/>
              </w:rPr>
            </w:pPr>
            <w:r w:rsidRPr="00323D3E">
              <w:rPr>
                <w:sz w:val="28"/>
                <w:szCs w:val="28"/>
              </w:rPr>
              <w:t>checkNumberBigger</w:t>
            </w:r>
          </w:p>
        </w:tc>
        <w:tc>
          <w:tcPr>
            <w:tcW w:w="917" w:type="dxa"/>
          </w:tcPr>
          <w:p w14:paraId="10ECC6DD" w14:textId="725FD04A" w:rsidR="006072BA" w:rsidRPr="00B5731F" w:rsidRDefault="00323D3E" w:rsidP="00F31518">
            <w:pPr>
              <w:pStyle w:val="Default"/>
              <w:rPr>
                <w:sz w:val="28"/>
                <w:szCs w:val="28"/>
              </w:rPr>
            </w:pPr>
            <w:r w:rsidRPr="00323D3E">
              <w:rPr>
                <w:sz w:val="28"/>
                <w:szCs w:val="28"/>
              </w:rPr>
              <w:t>boolean</w:t>
            </w:r>
          </w:p>
        </w:tc>
        <w:tc>
          <w:tcPr>
            <w:tcW w:w="1276" w:type="dxa"/>
          </w:tcPr>
          <w:p w14:paraId="6695B81E" w14:textId="7C70D9C9" w:rsidR="006072BA" w:rsidRDefault="00A874F2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964" w:type="dxa"/>
          </w:tcPr>
          <w:p w14:paraId="18C53AB5" w14:textId="7F6DF69F" w:rsidR="006072BA" w:rsidRPr="00B5731F" w:rsidRDefault="00A874F2" w:rsidP="00F31518">
            <w:pPr>
              <w:pStyle w:val="Default"/>
              <w:rPr>
                <w:sz w:val="28"/>
                <w:szCs w:val="28"/>
              </w:rPr>
            </w:pPr>
            <w:r w:rsidRPr="00B5731F"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013" w:type="dxa"/>
          </w:tcPr>
          <w:p w14:paraId="6169E321" w14:textId="60C6AB5B" w:rsidR="006072BA" w:rsidRDefault="00323D3E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260" w:type="dxa"/>
          </w:tcPr>
          <w:p w14:paraId="363B5DBA" w14:textId="4C0F1CEA" w:rsidR="006072BA" w:rsidRPr="006072BA" w:rsidRDefault="00323D3E" w:rsidP="00F31518">
            <w:pPr>
              <w:pStyle w:val="Default"/>
              <w:rPr>
                <w:sz w:val="28"/>
                <w:szCs w:val="28"/>
              </w:rPr>
            </w:pPr>
            <w:r w:rsidRPr="00323D3E">
              <w:rPr>
                <w:sz w:val="28"/>
                <w:szCs w:val="28"/>
              </w:rPr>
              <w:t>Функция поиска числа в заданном диап</w:t>
            </w:r>
            <w:r w:rsidR="00755E88">
              <w:rPr>
                <w:sz w:val="28"/>
                <w:szCs w:val="28"/>
              </w:rPr>
              <w:t>а</w:t>
            </w:r>
            <w:r w:rsidRPr="00323D3E">
              <w:rPr>
                <w:sz w:val="28"/>
                <w:szCs w:val="28"/>
              </w:rPr>
              <w:t>зоне (бинарный перебор)</w:t>
            </w:r>
          </w:p>
        </w:tc>
      </w:tr>
      <w:tr w:rsidR="006072BA" w:rsidRPr="00B01735" w14:paraId="615773CE" w14:textId="77777777" w:rsidTr="00F31518">
        <w:trPr>
          <w:trHeight w:val="288"/>
        </w:trPr>
        <w:tc>
          <w:tcPr>
            <w:tcW w:w="1351" w:type="dxa"/>
          </w:tcPr>
          <w:p w14:paraId="1BACED2D" w14:textId="3EB53F9F" w:rsidR="006072BA" w:rsidRPr="00B5731F" w:rsidRDefault="00755E88" w:rsidP="00F31518">
            <w:pPr>
              <w:pStyle w:val="Default"/>
              <w:rPr>
                <w:sz w:val="28"/>
                <w:szCs w:val="28"/>
              </w:rPr>
            </w:pPr>
            <w:r w:rsidRPr="00755E88">
              <w:rPr>
                <w:sz w:val="28"/>
                <w:szCs w:val="28"/>
              </w:rPr>
              <w:t>getMidCount</w:t>
            </w:r>
          </w:p>
        </w:tc>
        <w:tc>
          <w:tcPr>
            <w:tcW w:w="917" w:type="dxa"/>
          </w:tcPr>
          <w:p w14:paraId="541394DD" w14:textId="2C0682A3" w:rsidR="006072BA" w:rsidRPr="00B5731F" w:rsidRDefault="00755E88" w:rsidP="00F31518">
            <w:pPr>
              <w:pStyle w:val="Default"/>
              <w:rPr>
                <w:sz w:val="28"/>
                <w:szCs w:val="28"/>
              </w:rPr>
            </w:pPr>
            <w:r w:rsidRPr="00755E88">
              <w:rPr>
                <w:sz w:val="28"/>
                <w:szCs w:val="28"/>
              </w:rPr>
              <w:t>int</w:t>
            </w:r>
          </w:p>
        </w:tc>
        <w:tc>
          <w:tcPr>
            <w:tcW w:w="1276" w:type="dxa"/>
          </w:tcPr>
          <w:p w14:paraId="0E42C0FF" w14:textId="105FF9D8" w:rsidR="006072BA" w:rsidRDefault="00A874F2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964" w:type="dxa"/>
          </w:tcPr>
          <w:p w14:paraId="31F2C0E4" w14:textId="389B20F5" w:rsidR="006072BA" w:rsidRPr="00B5731F" w:rsidRDefault="00A874F2" w:rsidP="00F31518">
            <w:pPr>
              <w:pStyle w:val="Default"/>
              <w:rPr>
                <w:sz w:val="28"/>
                <w:szCs w:val="28"/>
              </w:rPr>
            </w:pPr>
            <w:r w:rsidRPr="00B5731F"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013" w:type="dxa"/>
          </w:tcPr>
          <w:p w14:paraId="48DEC4E4" w14:textId="10CE6D80" w:rsidR="006072BA" w:rsidRDefault="00755E88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260" w:type="dxa"/>
          </w:tcPr>
          <w:p w14:paraId="25344568" w14:textId="01439318" w:rsidR="006072BA" w:rsidRPr="00F144CE" w:rsidRDefault="00F144CE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Getter </w:t>
            </w:r>
            <w:r w:rsidRPr="00F144CE">
              <w:rPr>
                <w:sz w:val="28"/>
                <w:szCs w:val="28"/>
                <w:lang w:val="en-US"/>
              </w:rPr>
              <w:t>среднего значения</w:t>
            </w:r>
          </w:p>
        </w:tc>
      </w:tr>
      <w:tr w:rsidR="006072BA" w:rsidRPr="00B01735" w14:paraId="3858A84C" w14:textId="77777777" w:rsidTr="00F31518">
        <w:trPr>
          <w:trHeight w:val="288"/>
        </w:trPr>
        <w:tc>
          <w:tcPr>
            <w:tcW w:w="1351" w:type="dxa"/>
          </w:tcPr>
          <w:p w14:paraId="0717F857" w14:textId="195134CD" w:rsidR="006072BA" w:rsidRPr="00B5731F" w:rsidRDefault="00702EA7" w:rsidP="00F31518">
            <w:pPr>
              <w:pStyle w:val="Default"/>
              <w:rPr>
                <w:sz w:val="28"/>
                <w:szCs w:val="28"/>
              </w:rPr>
            </w:pPr>
            <w:r w:rsidRPr="00702EA7">
              <w:rPr>
                <w:sz w:val="28"/>
                <w:szCs w:val="28"/>
              </w:rPr>
              <w:t>biggerNum</w:t>
            </w:r>
          </w:p>
        </w:tc>
        <w:tc>
          <w:tcPr>
            <w:tcW w:w="917" w:type="dxa"/>
          </w:tcPr>
          <w:p w14:paraId="3D9ED6CE" w14:textId="5D95E294" w:rsidR="006072BA" w:rsidRPr="00B5731F" w:rsidRDefault="00702EA7" w:rsidP="00F31518">
            <w:pPr>
              <w:pStyle w:val="Default"/>
              <w:rPr>
                <w:sz w:val="28"/>
                <w:szCs w:val="28"/>
              </w:rPr>
            </w:pPr>
            <w:r w:rsidRPr="00702EA7">
              <w:rPr>
                <w:sz w:val="28"/>
                <w:szCs w:val="28"/>
              </w:rPr>
              <w:t>void</w:t>
            </w:r>
          </w:p>
        </w:tc>
        <w:tc>
          <w:tcPr>
            <w:tcW w:w="1276" w:type="dxa"/>
          </w:tcPr>
          <w:p w14:paraId="11A37554" w14:textId="4D0096D4" w:rsidR="006072BA" w:rsidRDefault="00A874F2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964" w:type="dxa"/>
          </w:tcPr>
          <w:p w14:paraId="46D8DED9" w14:textId="324C1FC3" w:rsidR="006072BA" w:rsidRPr="00B5731F" w:rsidRDefault="00A874F2" w:rsidP="00F31518">
            <w:pPr>
              <w:pStyle w:val="Default"/>
              <w:rPr>
                <w:sz w:val="28"/>
                <w:szCs w:val="28"/>
              </w:rPr>
            </w:pPr>
            <w:r w:rsidRPr="00B5731F"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013" w:type="dxa"/>
          </w:tcPr>
          <w:p w14:paraId="08EA01AD" w14:textId="4B1F8CEC" w:rsidR="006072BA" w:rsidRDefault="00702EA7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260" w:type="dxa"/>
          </w:tcPr>
          <w:p w14:paraId="144F1155" w14:textId="49136D96" w:rsidR="006072BA" w:rsidRPr="00BE0D81" w:rsidRDefault="00BE0D81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Setter</w:t>
            </w:r>
            <w:r w:rsidRPr="00BE0D81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манипулятор </w:t>
            </w:r>
            <w:r w:rsidRPr="00BE0D81">
              <w:rPr>
                <w:sz w:val="28"/>
                <w:szCs w:val="28"/>
              </w:rPr>
              <w:t xml:space="preserve">внутренней логикой созданного объекта класса, </w:t>
            </w:r>
            <w:r w:rsidR="00B81D98">
              <w:rPr>
                <w:sz w:val="28"/>
                <w:szCs w:val="28"/>
              </w:rPr>
              <w:t>без получения</w:t>
            </w:r>
            <w:r w:rsidRPr="00BE0D81">
              <w:rPr>
                <w:sz w:val="28"/>
                <w:szCs w:val="28"/>
              </w:rPr>
              <w:t xml:space="preserve"> внешни</w:t>
            </w:r>
            <w:r w:rsidR="00B81D98">
              <w:rPr>
                <w:sz w:val="28"/>
                <w:szCs w:val="28"/>
              </w:rPr>
              <w:t>х</w:t>
            </w:r>
            <w:r w:rsidRPr="00BE0D81">
              <w:rPr>
                <w:sz w:val="28"/>
                <w:szCs w:val="28"/>
              </w:rPr>
              <w:t xml:space="preserve"> данны</w:t>
            </w:r>
            <w:r w:rsidR="00B81D98">
              <w:rPr>
                <w:sz w:val="28"/>
                <w:szCs w:val="28"/>
              </w:rPr>
              <w:t>х</w:t>
            </w:r>
          </w:p>
        </w:tc>
      </w:tr>
      <w:tr w:rsidR="006072BA" w:rsidRPr="00B01735" w14:paraId="1492BA74" w14:textId="77777777" w:rsidTr="00F31518">
        <w:trPr>
          <w:trHeight w:val="288"/>
        </w:trPr>
        <w:tc>
          <w:tcPr>
            <w:tcW w:w="1351" w:type="dxa"/>
          </w:tcPr>
          <w:p w14:paraId="64AA21E2" w14:textId="06F1C0B1" w:rsidR="006072BA" w:rsidRPr="00B5731F" w:rsidRDefault="00BB68CC" w:rsidP="00F31518">
            <w:pPr>
              <w:pStyle w:val="Default"/>
              <w:rPr>
                <w:sz w:val="28"/>
                <w:szCs w:val="28"/>
              </w:rPr>
            </w:pPr>
            <w:r w:rsidRPr="00BB68CC">
              <w:rPr>
                <w:sz w:val="28"/>
                <w:szCs w:val="28"/>
              </w:rPr>
              <w:t>lessNum</w:t>
            </w:r>
          </w:p>
        </w:tc>
        <w:tc>
          <w:tcPr>
            <w:tcW w:w="917" w:type="dxa"/>
          </w:tcPr>
          <w:p w14:paraId="6DE2D755" w14:textId="11D247F7" w:rsidR="006072BA" w:rsidRPr="00B5731F" w:rsidRDefault="00702EA7" w:rsidP="00F31518">
            <w:pPr>
              <w:pStyle w:val="Default"/>
              <w:rPr>
                <w:sz w:val="28"/>
                <w:szCs w:val="28"/>
              </w:rPr>
            </w:pPr>
            <w:r w:rsidRPr="00702EA7">
              <w:rPr>
                <w:sz w:val="28"/>
                <w:szCs w:val="28"/>
              </w:rPr>
              <w:t>void</w:t>
            </w:r>
          </w:p>
        </w:tc>
        <w:tc>
          <w:tcPr>
            <w:tcW w:w="1276" w:type="dxa"/>
          </w:tcPr>
          <w:p w14:paraId="326BB7DD" w14:textId="2AA7282C" w:rsidR="006072BA" w:rsidRDefault="00A874F2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964" w:type="dxa"/>
          </w:tcPr>
          <w:p w14:paraId="697966FC" w14:textId="2D6B3DA1" w:rsidR="006072BA" w:rsidRPr="00B5731F" w:rsidRDefault="00A874F2" w:rsidP="00F31518">
            <w:pPr>
              <w:pStyle w:val="Default"/>
              <w:rPr>
                <w:sz w:val="28"/>
                <w:szCs w:val="28"/>
              </w:rPr>
            </w:pPr>
            <w:r w:rsidRPr="00B5731F"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013" w:type="dxa"/>
          </w:tcPr>
          <w:p w14:paraId="7170B93F" w14:textId="146E0A6F" w:rsidR="006072BA" w:rsidRDefault="00702EA7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260" w:type="dxa"/>
          </w:tcPr>
          <w:p w14:paraId="0C7F8EB7" w14:textId="0B766A0E" w:rsidR="006072BA" w:rsidRPr="006072BA" w:rsidRDefault="007D41B0" w:rsidP="00F3151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Setter</w:t>
            </w:r>
            <w:r w:rsidRPr="00BE0D81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манипулятор </w:t>
            </w:r>
            <w:r w:rsidRPr="00BE0D81">
              <w:rPr>
                <w:sz w:val="28"/>
                <w:szCs w:val="28"/>
              </w:rPr>
              <w:t xml:space="preserve">внутренней логикой созданного объекта класса, </w:t>
            </w:r>
            <w:r>
              <w:rPr>
                <w:sz w:val="28"/>
                <w:szCs w:val="28"/>
              </w:rPr>
              <w:t>без получения</w:t>
            </w:r>
            <w:r w:rsidRPr="00BE0D81">
              <w:rPr>
                <w:sz w:val="28"/>
                <w:szCs w:val="28"/>
              </w:rPr>
              <w:t xml:space="preserve"> внешни</w:t>
            </w:r>
            <w:r>
              <w:rPr>
                <w:sz w:val="28"/>
                <w:szCs w:val="28"/>
              </w:rPr>
              <w:t>х</w:t>
            </w:r>
            <w:r w:rsidRPr="00BE0D81">
              <w:rPr>
                <w:sz w:val="28"/>
                <w:szCs w:val="28"/>
              </w:rPr>
              <w:t xml:space="preserve"> данны</w:t>
            </w:r>
            <w:r>
              <w:rPr>
                <w:sz w:val="28"/>
                <w:szCs w:val="28"/>
              </w:rPr>
              <w:t>х</w:t>
            </w:r>
          </w:p>
        </w:tc>
      </w:tr>
    </w:tbl>
    <w:p w14:paraId="7C9BBFEC" w14:textId="01CE57C9" w:rsidR="0046040F" w:rsidRPr="00C01FA7" w:rsidRDefault="00C01FA7" w:rsidP="00C01FA7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731866AC" w14:textId="3F50648B" w:rsidR="003A51BD" w:rsidRDefault="003A51BD" w:rsidP="003A51BD">
      <w:pPr>
        <w:pStyle w:val="12"/>
      </w:pPr>
      <w:bookmarkStart w:id="10" w:name="_Toc56642869"/>
      <w:bookmarkStart w:id="11" w:name="_Toc129570031"/>
      <w:r>
        <w:rPr>
          <w:lang w:val="en-US"/>
        </w:rPr>
        <w:lastRenderedPageBreak/>
        <w:t>4</w:t>
      </w:r>
      <w:r>
        <w:t xml:space="preserve"> Таблица тестов</w:t>
      </w:r>
      <w:bookmarkEnd w:id="10"/>
      <w:bookmarkEnd w:id="11"/>
    </w:p>
    <w:p w14:paraId="0A27CD59" w14:textId="430777AE" w:rsidR="003A51BD" w:rsidRDefault="003A51BD" w:rsidP="003A51BD">
      <w:pPr>
        <w:pStyle w:val="a9"/>
      </w:pPr>
      <w:r>
        <w:t xml:space="preserve">Таблица </w:t>
      </w:r>
      <w:r>
        <w:rPr>
          <w:lang w:val="en-US"/>
        </w:rPr>
        <w:t>4</w:t>
      </w:r>
      <w:r>
        <w:t>.1 – таблица тестов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704"/>
        <w:gridCol w:w="4961"/>
        <w:gridCol w:w="3680"/>
      </w:tblGrid>
      <w:tr w:rsidR="003A51BD" w14:paraId="5925A06D" w14:textId="77777777" w:rsidTr="00C42CB1">
        <w:tc>
          <w:tcPr>
            <w:tcW w:w="704" w:type="dxa"/>
            <w:vAlign w:val="center"/>
          </w:tcPr>
          <w:p w14:paraId="33FD825C" w14:textId="77777777" w:rsidR="003A51BD" w:rsidRPr="006020EA" w:rsidRDefault="003A51BD" w:rsidP="00C42CB1">
            <w:pPr>
              <w:spacing w:after="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020EA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4961" w:type="dxa"/>
            <w:vAlign w:val="center"/>
          </w:tcPr>
          <w:p w14:paraId="1F7ED1A6" w14:textId="77777777" w:rsidR="003A51BD" w:rsidRPr="006020EA" w:rsidRDefault="003A51BD" w:rsidP="00C42CB1">
            <w:pPr>
              <w:spacing w:after="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020EA">
              <w:rPr>
                <w:rFonts w:ascii="Times New Roman" w:hAnsi="Times New Roman" w:cs="Times New Roman"/>
                <w:b/>
                <w:sz w:val="28"/>
                <w:szCs w:val="28"/>
              </w:rPr>
              <w:t>Действие</w:t>
            </w:r>
          </w:p>
        </w:tc>
        <w:tc>
          <w:tcPr>
            <w:tcW w:w="3680" w:type="dxa"/>
            <w:vAlign w:val="center"/>
          </w:tcPr>
          <w:p w14:paraId="5F3D990E" w14:textId="77777777" w:rsidR="003A51BD" w:rsidRPr="006020EA" w:rsidRDefault="003A51BD" w:rsidP="00C42CB1">
            <w:pPr>
              <w:spacing w:after="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020EA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</w:tr>
      <w:tr w:rsidR="007F6D15" w14:paraId="3DFA7123" w14:textId="77777777" w:rsidTr="00C42CB1">
        <w:tc>
          <w:tcPr>
            <w:tcW w:w="704" w:type="dxa"/>
            <w:vAlign w:val="center"/>
          </w:tcPr>
          <w:p w14:paraId="4ACFE462" w14:textId="19439E62" w:rsidR="007F6D15" w:rsidRPr="007F6D15" w:rsidRDefault="007F6D15" w:rsidP="007F6D15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7F6D1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4961" w:type="dxa"/>
            <w:vAlign w:val="center"/>
          </w:tcPr>
          <w:p w14:paraId="24796F93" w14:textId="732EFD8D" w:rsidR="007F6D15" w:rsidRPr="00B3417F" w:rsidRDefault="0037054D" w:rsidP="007F6D15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Нажатие кнопки</w:t>
            </w:r>
            <w:r w:rsidR="007F6D1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642595">
              <w:rPr>
                <w:rFonts w:ascii="Times New Roman" w:hAnsi="Times New Roman" w:cs="Times New Roman"/>
                <w:bCs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Угадай мое число</w:t>
            </w:r>
            <w:r w:rsidR="00642595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3680" w:type="dxa"/>
            <w:vAlign w:val="center"/>
          </w:tcPr>
          <w:p w14:paraId="61BA2A6D" w14:textId="7027DE29" w:rsidR="007F6D15" w:rsidRPr="007F6D15" w:rsidRDefault="00040525" w:rsidP="007F6D15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Вызов диалогового окна для получения параметров</w:t>
            </w:r>
          </w:p>
        </w:tc>
      </w:tr>
      <w:tr w:rsidR="00040525" w14:paraId="1F3D9CE5" w14:textId="77777777" w:rsidTr="00C42CB1">
        <w:tc>
          <w:tcPr>
            <w:tcW w:w="704" w:type="dxa"/>
            <w:vAlign w:val="center"/>
          </w:tcPr>
          <w:p w14:paraId="6C3AB40A" w14:textId="32C52209" w:rsidR="00040525" w:rsidRPr="00E116FA" w:rsidRDefault="00E116FA" w:rsidP="00040525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4961" w:type="dxa"/>
            <w:vAlign w:val="center"/>
          </w:tcPr>
          <w:p w14:paraId="2319E470" w14:textId="3DB250BB" w:rsidR="00040525" w:rsidRDefault="00040525" w:rsidP="00040525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Нажатие кнопки </w:t>
            </w:r>
            <w:r w:rsidR="00642595">
              <w:rPr>
                <w:rFonts w:ascii="Times New Roman" w:hAnsi="Times New Roman" w:cs="Times New Roman"/>
                <w:bCs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Угадать число телефона</w:t>
            </w:r>
            <w:r w:rsidR="00642595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3680" w:type="dxa"/>
            <w:vAlign w:val="center"/>
          </w:tcPr>
          <w:p w14:paraId="335D5975" w14:textId="7207D382" w:rsidR="00040525" w:rsidRDefault="00040525" w:rsidP="00040525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Вызов диалогового окна для получения параметров</w:t>
            </w:r>
          </w:p>
        </w:tc>
      </w:tr>
      <w:tr w:rsidR="00040525" w14:paraId="343E57E7" w14:textId="77777777" w:rsidTr="00C42CB1">
        <w:tc>
          <w:tcPr>
            <w:tcW w:w="704" w:type="dxa"/>
            <w:vAlign w:val="center"/>
          </w:tcPr>
          <w:p w14:paraId="48EB9DA9" w14:textId="4C6BA259" w:rsidR="00040525" w:rsidRPr="00E116FA" w:rsidRDefault="00E116FA" w:rsidP="00040525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4961" w:type="dxa"/>
            <w:vAlign w:val="center"/>
          </w:tcPr>
          <w:p w14:paraId="120C2E12" w14:textId="11CB61D3" w:rsidR="00040525" w:rsidRPr="00642595" w:rsidRDefault="00642595" w:rsidP="00040525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Нажатие кнопки «Все готово, начинаем!» без заполнения полей параметров</w:t>
            </w:r>
          </w:p>
        </w:tc>
        <w:tc>
          <w:tcPr>
            <w:tcW w:w="3680" w:type="dxa"/>
            <w:vAlign w:val="center"/>
          </w:tcPr>
          <w:p w14:paraId="78501B90" w14:textId="1E2B586F" w:rsidR="00040525" w:rsidRPr="00642595" w:rsidRDefault="00642595" w:rsidP="00040525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Вывод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Toast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-уведомления об о</w:t>
            </w:r>
            <w:r w:rsidR="00E42273">
              <w:rPr>
                <w:rFonts w:ascii="Times New Roman" w:hAnsi="Times New Roman" w:cs="Times New Roman"/>
                <w:bCs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ибке</w:t>
            </w:r>
          </w:p>
        </w:tc>
      </w:tr>
      <w:tr w:rsidR="00E42273" w14:paraId="638C9FE5" w14:textId="77777777" w:rsidTr="00C42CB1">
        <w:tc>
          <w:tcPr>
            <w:tcW w:w="704" w:type="dxa"/>
            <w:vAlign w:val="center"/>
          </w:tcPr>
          <w:p w14:paraId="5BA66146" w14:textId="4970E330" w:rsidR="00E42273" w:rsidRPr="00E116FA" w:rsidRDefault="00E116FA" w:rsidP="00E42273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4961" w:type="dxa"/>
            <w:vAlign w:val="center"/>
          </w:tcPr>
          <w:p w14:paraId="18EE971E" w14:textId="061845FD" w:rsidR="00E42273" w:rsidRPr="009F6F40" w:rsidRDefault="00E42273" w:rsidP="00E42273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Нажатие кнопки «Все готово, начинаем!» </w:t>
            </w:r>
            <w:r w:rsidR="009F6F40">
              <w:rPr>
                <w:rFonts w:ascii="Times New Roman" w:hAnsi="Times New Roman" w:cs="Times New Roman"/>
                <w:bCs/>
                <w:sz w:val="28"/>
                <w:szCs w:val="28"/>
              </w:rPr>
              <w:t>с неполными параметрами</w:t>
            </w:r>
          </w:p>
        </w:tc>
        <w:tc>
          <w:tcPr>
            <w:tcW w:w="3680" w:type="dxa"/>
            <w:vAlign w:val="center"/>
          </w:tcPr>
          <w:p w14:paraId="142827D4" w14:textId="44FD0C6F" w:rsidR="00E42273" w:rsidRDefault="00E42273" w:rsidP="00E42273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Вывод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Toast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-уведомления об ошибке</w:t>
            </w:r>
          </w:p>
        </w:tc>
      </w:tr>
      <w:tr w:rsidR="00386C42" w14:paraId="016FB252" w14:textId="77777777" w:rsidTr="00C42CB1">
        <w:tc>
          <w:tcPr>
            <w:tcW w:w="704" w:type="dxa"/>
            <w:vAlign w:val="center"/>
          </w:tcPr>
          <w:p w14:paraId="1D370131" w14:textId="490CB189" w:rsidR="00386C42" w:rsidRPr="00E116FA" w:rsidRDefault="00E116FA" w:rsidP="00386C42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4961" w:type="dxa"/>
            <w:vAlign w:val="center"/>
          </w:tcPr>
          <w:p w14:paraId="62357C5B" w14:textId="08AF9273" w:rsidR="00386C42" w:rsidRDefault="00386C42" w:rsidP="00386C42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Нажатие кнопки «Все готово, начинаем!» с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неверными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параметрами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(</w:t>
            </w:r>
            <w:r w:rsidR="00716894">
              <w:rPr>
                <w:rFonts w:ascii="Times New Roman" w:hAnsi="Times New Roman" w:cs="Times New Roman"/>
                <w:bCs/>
                <w:sz w:val="28"/>
                <w:szCs w:val="28"/>
              </w:rPr>
              <w:t>минимальное число превышает или равно мак</w:t>
            </w:r>
            <w:r w:rsidR="00D84498">
              <w:rPr>
                <w:rFonts w:ascii="Times New Roman" w:hAnsi="Times New Roman" w:cs="Times New Roman"/>
                <w:bCs/>
                <w:sz w:val="28"/>
                <w:szCs w:val="28"/>
              </w:rPr>
              <w:t>с</w:t>
            </w:r>
            <w:r w:rsidR="00716894">
              <w:rPr>
                <w:rFonts w:ascii="Times New Roman" w:hAnsi="Times New Roman" w:cs="Times New Roman"/>
                <w:bCs/>
                <w:sz w:val="28"/>
                <w:szCs w:val="28"/>
              </w:rPr>
              <w:t>имальному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</w:p>
        </w:tc>
        <w:tc>
          <w:tcPr>
            <w:tcW w:w="3680" w:type="dxa"/>
            <w:vAlign w:val="center"/>
          </w:tcPr>
          <w:p w14:paraId="38F09ACE" w14:textId="5AF329F5" w:rsidR="00386C42" w:rsidRDefault="00386C42" w:rsidP="00386C42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Вывод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Toast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-уведомления об ошибке</w:t>
            </w:r>
          </w:p>
        </w:tc>
      </w:tr>
      <w:tr w:rsidR="00386C42" w14:paraId="41306941" w14:textId="77777777" w:rsidTr="00C42CB1">
        <w:tc>
          <w:tcPr>
            <w:tcW w:w="704" w:type="dxa"/>
            <w:vAlign w:val="center"/>
          </w:tcPr>
          <w:p w14:paraId="6A855AE1" w14:textId="319F3BBE" w:rsidR="00386C42" w:rsidRPr="00E116FA" w:rsidRDefault="00E116FA" w:rsidP="00386C42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4961" w:type="dxa"/>
            <w:vAlign w:val="center"/>
          </w:tcPr>
          <w:p w14:paraId="18FC6BE4" w14:textId="74F449F4" w:rsidR="00386C42" w:rsidRDefault="00386C42" w:rsidP="00386C42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Нажатие кнопки «Все готово, начинаем!» с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полными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параметрами</w:t>
            </w:r>
          </w:p>
        </w:tc>
        <w:tc>
          <w:tcPr>
            <w:tcW w:w="3680" w:type="dxa"/>
            <w:vAlign w:val="center"/>
          </w:tcPr>
          <w:p w14:paraId="26C3D0DD" w14:textId="6921E88D" w:rsidR="00386C42" w:rsidRDefault="00386C42" w:rsidP="00386C42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Переход в активити игрового режима</w:t>
            </w:r>
          </w:p>
        </w:tc>
      </w:tr>
      <w:tr w:rsidR="00386C42" w14:paraId="7314AFED" w14:textId="77777777" w:rsidTr="00C42CB1">
        <w:tc>
          <w:tcPr>
            <w:tcW w:w="704" w:type="dxa"/>
            <w:vAlign w:val="center"/>
          </w:tcPr>
          <w:p w14:paraId="6D6AE39B" w14:textId="53CCB304" w:rsidR="00386C42" w:rsidRPr="00E116FA" w:rsidRDefault="00426678" w:rsidP="00386C42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4961" w:type="dxa"/>
            <w:vAlign w:val="center"/>
          </w:tcPr>
          <w:p w14:paraId="38AA9065" w14:textId="19F74AA8" w:rsidR="00386C42" w:rsidRPr="00B3417F" w:rsidRDefault="00386C42" w:rsidP="00386C42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Нажатие на кнопки Больше </w:t>
            </w:r>
            <w:r w:rsidRPr="00B3417F">
              <w:rPr>
                <w:rFonts w:ascii="Times New Roman" w:hAnsi="Times New Roman" w:cs="Times New Roman"/>
                <w:bCs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Меньше</w:t>
            </w:r>
          </w:p>
        </w:tc>
        <w:tc>
          <w:tcPr>
            <w:tcW w:w="3680" w:type="dxa"/>
            <w:vAlign w:val="center"/>
          </w:tcPr>
          <w:p w14:paraId="02723981" w14:textId="0C59A643" w:rsidR="00386C42" w:rsidRPr="007F6D15" w:rsidRDefault="00C567CE" w:rsidP="00386C42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Изменение числа предполагаемого значения</w:t>
            </w:r>
          </w:p>
        </w:tc>
      </w:tr>
      <w:tr w:rsidR="00386C42" w14:paraId="28DEB8F5" w14:textId="77777777" w:rsidTr="00C42CB1">
        <w:tc>
          <w:tcPr>
            <w:tcW w:w="704" w:type="dxa"/>
            <w:vAlign w:val="center"/>
          </w:tcPr>
          <w:p w14:paraId="06CE28FC" w14:textId="6AC9346D" w:rsidR="00386C42" w:rsidRPr="00E116FA" w:rsidRDefault="00426678" w:rsidP="00386C42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4961" w:type="dxa"/>
            <w:vAlign w:val="center"/>
          </w:tcPr>
          <w:p w14:paraId="2E06F270" w14:textId="5DFE36F0" w:rsidR="00386C42" w:rsidRPr="007F6D15" w:rsidRDefault="00386C42" w:rsidP="00386C42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Нажатие на кнопку Равно</w:t>
            </w:r>
          </w:p>
        </w:tc>
        <w:tc>
          <w:tcPr>
            <w:tcW w:w="3680" w:type="dxa"/>
            <w:vAlign w:val="center"/>
          </w:tcPr>
          <w:p w14:paraId="5B8F7094" w14:textId="52C6EFD1" w:rsidR="00386C42" w:rsidRPr="001F3D37" w:rsidRDefault="001F3D37" w:rsidP="00386C42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Вывод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Toast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-уведомления о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конце игры, возвращение в активити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MainActivity</w:t>
            </w:r>
          </w:p>
        </w:tc>
      </w:tr>
      <w:tr w:rsidR="00386C42" w14:paraId="44BEA4A1" w14:textId="77777777" w:rsidTr="00C42CB1">
        <w:tc>
          <w:tcPr>
            <w:tcW w:w="704" w:type="dxa"/>
            <w:vAlign w:val="center"/>
          </w:tcPr>
          <w:p w14:paraId="5A36B5E2" w14:textId="7F08BCA1" w:rsidR="00386C42" w:rsidRPr="00E116FA" w:rsidRDefault="00426678" w:rsidP="00386C42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  <w:tc>
          <w:tcPr>
            <w:tcW w:w="4961" w:type="dxa"/>
            <w:vAlign w:val="center"/>
          </w:tcPr>
          <w:p w14:paraId="7FEC77E3" w14:textId="3D911B7A" w:rsidR="00386C42" w:rsidRPr="00D74543" w:rsidRDefault="00D74543" w:rsidP="00386C42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Израсходование числа попыток</w:t>
            </w:r>
          </w:p>
        </w:tc>
        <w:tc>
          <w:tcPr>
            <w:tcW w:w="3680" w:type="dxa"/>
            <w:vAlign w:val="center"/>
          </w:tcPr>
          <w:p w14:paraId="2DC04909" w14:textId="71599BC2" w:rsidR="00386C42" w:rsidRPr="007F6D15" w:rsidRDefault="00D74543" w:rsidP="00386C42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Вывод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Toast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-уведомления о конце игры, возвращение в активити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MainActivity</w:t>
            </w:r>
          </w:p>
        </w:tc>
      </w:tr>
      <w:tr w:rsidR="00244975" w14:paraId="26800B70" w14:textId="77777777" w:rsidTr="00C42CB1">
        <w:tc>
          <w:tcPr>
            <w:tcW w:w="704" w:type="dxa"/>
            <w:vAlign w:val="center"/>
          </w:tcPr>
          <w:p w14:paraId="7241259E" w14:textId="6F2B32B3" w:rsidR="00244975" w:rsidRPr="00E116FA" w:rsidRDefault="00E116FA" w:rsidP="00244975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 w:rsidR="00426678"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4961" w:type="dxa"/>
            <w:vAlign w:val="center"/>
          </w:tcPr>
          <w:p w14:paraId="484D0340" w14:textId="1661AAE5" w:rsidR="00244975" w:rsidRPr="007F6D15" w:rsidRDefault="00244975" w:rsidP="00244975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Нажатие кнопки «Ответить!» без веденного числа</w:t>
            </w:r>
          </w:p>
        </w:tc>
        <w:tc>
          <w:tcPr>
            <w:tcW w:w="3680" w:type="dxa"/>
            <w:vAlign w:val="center"/>
          </w:tcPr>
          <w:p w14:paraId="4D829AF8" w14:textId="3653991D" w:rsidR="00244975" w:rsidRPr="00244975" w:rsidRDefault="00244975" w:rsidP="00244975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Вывод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Toast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-уведомления об ошибке</w:t>
            </w:r>
          </w:p>
        </w:tc>
      </w:tr>
      <w:tr w:rsidR="00426678" w14:paraId="1AC46706" w14:textId="77777777" w:rsidTr="00C42CB1">
        <w:tc>
          <w:tcPr>
            <w:tcW w:w="704" w:type="dxa"/>
            <w:vAlign w:val="center"/>
          </w:tcPr>
          <w:p w14:paraId="243C4F9F" w14:textId="57EDE938" w:rsidR="00426678" w:rsidRDefault="00426678" w:rsidP="00244975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</w:tc>
        <w:tc>
          <w:tcPr>
            <w:tcW w:w="4961" w:type="dxa"/>
            <w:vAlign w:val="center"/>
          </w:tcPr>
          <w:p w14:paraId="38C7403C" w14:textId="7301900C" w:rsidR="00426678" w:rsidRDefault="00426678" w:rsidP="00244975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Нажатие кнопки «Ответить!»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веденн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ым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числ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ом</w:t>
            </w:r>
          </w:p>
        </w:tc>
        <w:tc>
          <w:tcPr>
            <w:tcW w:w="3680" w:type="dxa"/>
            <w:vAlign w:val="center"/>
          </w:tcPr>
          <w:p w14:paraId="4EF7FD7C" w14:textId="19640BCD" w:rsidR="00426678" w:rsidRPr="00903A13" w:rsidRDefault="00426678" w:rsidP="00244975">
            <w:pPr>
              <w:spacing w:after="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Вывод сообщения-подсказки по результату</w:t>
            </w:r>
          </w:p>
        </w:tc>
      </w:tr>
    </w:tbl>
    <w:p w14:paraId="040F5A74" w14:textId="2F1FFF34" w:rsidR="006020EA" w:rsidRDefault="006020EA" w:rsidP="005009C6">
      <w:pPr>
        <w:pStyle w:val="a9"/>
      </w:pPr>
    </w:p>
    <w:p w14:paraId="798E3884" w14:textId="77777777" w:rsidR="006020EA" w:rsidRDefault="006020EA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239F00F7" w14:textId="04110BCB" w:rsidR="006020EA" w:rsidRDefault="006020EA" w:rsidP="006020EA">
      <w:pPr>
        <w:pStyle w:val="12"/>
      </w:pPr>
      <w:bookmarkStart w:id="12" w:name="_Toc129570032"/>
      <w:r>
        <w:lastRenderedPageBreak/>
        <w:t>5 Результаты тестирования</w:t>
      </w:r>
      <w:bookmarkEnd w:id="12"/>
    </w:p>
    <w:p w14:paraId="6BECC032" w14:textId="4C6D5069" w:rsidR="00F629BB" w:rsidRDefault="00863640" w:rsidP="001871D2">
      <w:pPr>
        <w:pStyle w:val="a9"/>
        <w:rPr>
          <w:rFonts w:cs="Times New Roman"/>
          <w:szCs w:val="28"/>
        </w:rPr>
      </w:pPr>
      <w:r>
        <w:t>Результ</w:t>
      </w:r>
      <w:r w:rsidRPr="006020EA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ты тестиров</w:t>
      </w:r>
      <w:r w:rsidRPr="006020EA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ния предст</w:t>
      </w:r>
      <w:r w:rsidRPr="006020EA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влены н</w:t>
      </w:r>
      <w:r w:rsidRPr="006020EA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рисунк</w:t>
      </w:r>
      <w:r w:rsidRPr="006020EA">
        <w:rPr>
          <w:rFonts w:cs="Times New Roman"/>
          <w:szCs w:val="28"/>
        </w:rPr>
        <w:t>а</w:t>
      </w:r>
      <w:r w:rsidR="00DA10A3">
        <w:rPr>
          <w:rFonts w:cs="Times New Roman"/>
          <w:szCs w:val="28"/>
        </w:rPr>
        <w:t xml:space="preserve">х </w:t>
      </w:r>
      <w:r w:rsidR="00C01FA7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</w:t>
      </w:r>
      <w:r w:rsidR="00C01FA7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>.</w:t>
      </w:r>
    </w:p>
    <w:p w14:paraId="60AC0FFF" w14:textId="2D909FF7" w:rsidR="00F629BB" w:rsidRDefault="00903A13" w:rsidP="00F629BB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6817E260" wp14:editId="6A07BEB5">
            <wp:extent cx="2837815" cy="6148249"/>
            <wp:effectExtent l="0" t="0" r="63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300" cy="618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C1FC" w14:textId="61F522F1" w:rsidR="00F629BB" w:rsidRDefault="00273ABC" w:rsidP="00F629BB">
      <w:pPr>
        <w:pStyle w:val="a9"/>
        <w:ind w:firstLine="0"/>
        <w:jc w:val="center"/>
      </w:pPr>
      <w:r>
        <w:rPr>
          <w:szCs w:val="28"/>
        </w:rPr>
        <w:t xml:space="preserve">Рисунок </w:t>
      </w:r>
      <w:r w:rsidR="00581194">
        <w:rPr>
          <w:szCs w:val="28"/>
        </w:rPr>
        <w:t>5</w:t>
      </w:r>
      <w:r w:rsidR="00F629BB">
        <w:rPr>
          <w:szCs w:val="28"/>
        </w:rPr>
        <w:t xml:space="preserve"> – Результ</w:t>
      </w:r>
      <w:r w:rsidR="00F629BB" w:rsidRPr="007C4585">
        <w:t>а</w:t>
      </w:r>
      <w:r w:rsidR="00F629BB">
        <w:t>т выполнения тест</w:t>
      </w:r>
      <w:r w:rsidR="00F629BB" w:rsidRPr="007C4585">
        <w:t>а</w:t>
      </w:r>
      <w:r w:rsidR="00F629BB">
        <w:t xml:space="preserve"> 1</w:t>
      </w:r>
    </w:p>
    <w:p w14:paraId="349CBAC8" w14:textId="77777777" w:rsidR="00F629BB" w:rsidRDefault="00F629BB" w:rsidP="00F629BB">
      <w:pPr>
        <w:pStyle w:val="a9"/>
        <w:ind w:firstLine="0"/>
      </w:pPr>
    </w:p>
    <w:p w14:paraId="34FAEB17" w14:textId="1296D644" w:rsidR="00863640" w:rsidRDefault="002B240A" w:rsidP="00F629BB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F00B3E" wp14:editId="321437BE">
            <wp:extent cx="3107034" cy="67315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08" cy="677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5D5F9" w14:textId="02E79215" w:rsidR="00F629BB" w:rsidRDefault="00273ABC" w:rsidP="00F629BB">
      <w:pPr>
        <w:pStyle w:val="a9"/>
        <w:ind w:firstLine="0"/>
        <w:jc w:val="center"/>
      </w:pPr>
      <w:r>
        <w:rPr>
          <w:szCs w:val="28"/>
        </w:rPr>
        <w:t xml:space="preserve">Рисунок </w:t>
      </w:r>
      <w:r w:rsidR="00581194">
        <w:rPr>
          <w:szCs w:val="28"/>
        </w:rPr>
        <w:t>6</w:t>
      </w:r>
      <w:r w:rsidR="00F629BB">
        <w:rPr>
          <w:szCs w:val="28"/>
        </w:rPr>
        <w:t xml:space="preserve"> – Результ</w:t>
      </w:r>
      <w:r w:rsidR="00F629BB" w:rsidRPr="007C4585">
        <w:t>а</w:t>
      </w:r>
      <w:r w:rsidR="00F629BB">
        <w:t>т выполнения тест</w:t>
      </w:r>
      <w:r w:rsidR="00F629BB" w:rsidRPr="007C4585">
        <w:t>а</w:t>
      </w:r>
      <w:r w:rsidR="00F629BB">
        <w:t xml:space="preserve"> 2</w:t>
      </w:r>
    </w:p>
    <w:p w14:paraId="1EFB6E98" w14:textId="2ECE8F91" w:rsidR="00F629BB" w:rsidRDefault="00F629BB" w:rsidP="00F629BB">
      <w:pPr>
        <w:pStyle w:val="a9"/>
        <w:ind w:firstLine="0"/>
        <w:jc w:val="center"/>
      </w:pPr>
    </w:p>
    <w:p w14:paraId="4566790E" w14:textId="4AD27709" w:rsidR="00F629BB" w:rsidRDefault="002B240A" w:rsidP="00F629BB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518977" wp14:editId="2AE21B6B">
            <wp:extent cx="3660775" cy="7931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908" cy="799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F34F" w14:textId="7434908B" w:rsidR="00F629BB" w:rsidRDefault="00273ABC" w:rsidP="00F629BB">
      <w:pPr>
        <w:pStyle w:val="a9"/>
        <w:ind w:firstLine="0"/>
        <w:jc w:val="center"/>
      </w:pPr>
      <w:r>
        <w:rPr>
          <w:szCs w:val="28"/>
        </w:rPr>
        <w:t xml:space="preserve">Рисунок </w:t>
      </w:r>
      <w:r w:rsidR="00581194">
        <w:rPr>
          <w:szCs w:val="28"/>
        </w:rPr>
        <w:t>7</w:t>
      </w:r>
      <w:r w:rsidR="00F629BB">
        <w:rPr>
          <w:szCs w:val="28"/>
        </w:rPr>
        <w:t xml:space="preserve"> – Результ</w:t>
      </w:r>
      <w:r w:rsidR="00F629BB" w:rsidRPr="007C4585">
        <w:t>а</w:t>
      </w:r>
      <w:r w:rsidR="00F629BB">
        <w:t>т выполнения тест</w:t>
      </w:r>
      <w:r w:rsidR="00F629BB" w:rsidRPr="007C4585">
        <w:t>а</w:t>
      </w:r>
      <w:r w:rsidR="00F629BB">
        <w:t xml:space="preserve"> 3</w:t>
      </w:r>
    </w:p>
    <w:p w14:paraId="4FBCF8A7" w14:textId="1F9BF2D1" w:rsidR="00F629BB" w:rsidRDefault="00F629BB" w:rsidP="00F629BB">
      <w:pPr>
        <w:pStyle w:val="a9"/>
        <w:ind w:firstLine="0"/>
        <w:jc w:val="center"/>
      </w:pPr>
    </w:p>
    <w:p w14:paraId="3CBEEEBA" w14:textId="595FA209" w:rsidR="00F629BB" w:rsidRDefault="00511AA3" w:rsidP="00F629BB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62B972" wp14:editId="266EC910">
            <wp:extent cx="3552295" cy="7696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127" cy="770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35C9" w14:textId="76E8E37C" w:rsidR="00F629BB" w:rsidRDefault="00273ABC" w:rsidP="00F629BB">
      <w:pPr>
        <w:pStyle w:val="a9"/>
        <w:ind w:firstLine="0"/>
        <w:jc w:val="center"/>
      </w:pPr>
      <w:r>
        <w:rPr>
          <w:szCs w:val="28"/>
        </w:rPr>
        <w:t xml:space="preserve">Рисунок </w:t>
      </w:r>
      <w:r w:rsidR="00581194">
        <w:rPr>
          <w:szCs w:val="28"/>
        </w:rPr>
        <w:t>8</w:t>
      </w:r>
      <w:r w:rsidR="00F629BB">
        <w:rPr>
          <w:szCs w:val="28"/>
        </w:rPr>
        <w:t xml:space="preserve"> – Результ</w:t>
      </w:r>
      <w:r w:rsidR="00F629BB" w:rsidRPr="007C4585">
        <w:t>а</w:t>
      </w:r>
      <w:r w:rsidR="00F629BB">
        <w:t>т выполнения тест</w:t>
      </w:r>
      <w:r w:rsidR="00F629BB" w:rsidRPr="007C4585">
        <w:t>а</w:t>
      </w:r>
      <w:r w:rsidR="00F629BB">
        <w:t xml:space="preserve"> 4</w:t>
      </w:r>
    </w:p>
    <w:p w14:paraId="2B798AC3" w14:textId="70CD180E" w:rsidR="008F0198" w:rsidRDefault="008F0198" w:rsidP="00F629BB">
      <w:pPr>
        <w:pStyle w:val="a9"/>
        <w:ind w:firstLine="0"/>
        <w:jc w:val="center"/>
      </w:pPr>
    </w:p>
    <w:p w14:paraId="0720BA4A" w14:textId="68F99F2F" w:rsidR="008F0198" w:rsidRDefault="00511AA3" w:rsidP="00F629BB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C046D8" wp14:editId="141209E3">
            <wp:extent cx="3270250" cy="7085136"/>
            <wp:effectExtent l="0" t="0" r="635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685" cy="709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FA50F" w14:textId="4D66F8DC" w:rsidR="008F0198" w:rsidRDefault="00273ABC" w:rsidP="008F0198">
      <w:pPr>
        <w:pStyle w:val="a9"/>
        <w:ind w:firstLine="0"/>
        <w:jc w:val="center"/>
      </w:pPr>
      <w:r>
        <w:rPr>
          <w:szCs w:val="28"/>
        </w:rPr>
        <w:t xml:space="preserve">Рисунок </w:t>
      </w:r>
      <w:r w:rsidR="00581194">
        <w:rPr>
          <w:szCs w:val="28"/>
        </w:rPr>
        <w:t>9</w:t>
      </w:r>
      <w:r w:rsidR="008F0198">
        <w:rPr>
          <w:szCs w:val="28"/>
        </w:rPr>
        <w:t xml:space="preserve"> – Результ</w:t>
      </w:r>
      <w:r w:rsidR="008F0198" w:rsidRPr="007C4585">
        <w:t>а</w:t>
      </w:r>
      <w:r w:rsidR="008F0198">
        <w:t>т выполнения тест</w:t>
      </w:r>
      <w:r w:rsidR="008F0198" w:rsidRPr="007C4585">
        <w:t>а</w:t>
      </w:r>
      <w:r w:rsidR="008F0198">
        <w:t xml:space="preserve"> 5</w:t>
      </w:r>
    </w:p>
    <w:p w14:paraId="22BB1F84" w14:textId="457BB54D" w:rsidR="00C01FA7" w:rsidRDefault="00511AA3" w:rsidP="00C01FA7">
      <w:pPr>
        <w:pStyle w:val="a9"/>
        <w:ind w:firstLine="0"/>
        <w:jc w:val="center"/>
      </w:pPr>
      <w:r w:rsidRPr="00511AA3">
        <w:lastRenderedPageBreak/>
        <w:drawing>
          <wp:inline distT="0" distB="0" distL="0" distR="0" wp14:anchorId="35E724F6" wp14:editId="2D916067">
            <wp:extent cx="4172554" cy="4393503"/>
            <wp:effectExtent l="19050" t="19050" r="19050" b="266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4127" cy="4405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11AA3">
        <w:t xml:space="preserve"> </w:t>
      </w:r>
    </w:p>
    <w:p w14:paraId="7FB4D128" w14:textId="38EFF7E6" w:rsidR="00C01FA7" w:rsidRDefault="00C01FA7" w:rsidP="00C01FA7">
      <w:pPr>
        <w:pStyle w:val="a9"/>
        <w:ind w:firstLine="0"/>
        <w:jc w:val="center"/>
      </w:pPr>
      <w:r>
        <w:rPr>
          <w:szCs w:val="28"/>
        </w:rPr>
        <w:t xml:space="preserve">Рисунок </w:t>
      </w:r>
      <w:r w:rsidR="00581194">
        <w:rPr>
          <w:szCs w:val="28"/>
        </w:rPr>
        <w:t>10</w:t>
      </w:r>
      <w:r>
        <w:rPr>
          <w:szCs w:val="28"/>
        </w:rPr>
        <w:t xml:space="preserve"> – Результ</w:t>
      </w:r>
      <w:r w:rsidRPr="007C4585">
        <w:t>а</w:t>
      </w:r>
      <w:r>
        <w:t>т выполнения тест</w:t>
      </w:r>
      <w:r w:rsidRPr="007C4585">
        <w:t>а</w:t>
      </w:r>
      <w:r>
        <w:t xml:space="preserve"> 6</w:t>
      </w:r>
    </w:p>
    <w:p w14:paraId="2A38BFD9" w14:textId="77777777" w:rsidR="00511AA3" w:rsidRDefault="00511AA3" w:rsidP="008F0198">
      <w:pPr>
        <w:pStyle w:val="a9"/>
        <w:ind w:firstLine="0"/>
        <w:jc w:val="center"/>
      </w:pPr>
    </w:p>
    <w:p w14:paraId="6F1CD50D" w14:textId="4B2827A9" w:rsidR="00C01FA7" w:rsidRDefault="00511AA3" w:rsidP="00C01FA7">
      <w:pPr>
        <w:pStyle w:val="a9"/>
        <w:ind w:firstLine="0"/>
        <w:jc w:val="center"/>
      </w:pPr>
      <w:r w:rsidRPr="00511AA3">
        <w:drawing>
          <wp:inline distT="0" distB="0" distL="0" distR="0" wp14:anchorId="5E8658C2" wp14:editId="1513635F">
            <wp:extent cx="3662680" cy="3949949"/>
            <wp:effectExtent l="19050" t="19050" r="13970" b="127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8610" cy="3967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11AA3">
        <w:t xml:space="preserve"> </w:t>
      </w:r>
    </w:p>
    <w:p w14:paraId="40263BCC" w14:textId="3DD1122A" w:rsidR="00C01FA7" w:rsidRDefault="00C01FA7" w:rsidP="00C01FA7">
      <w:pPr>
        <w:pStyle w:val="a9"/>
        <w:ind w:firstLine="0"/>
        <w:jc w:val="center"/>
      </w:pPr>
      <w:r>
        <w:rPr>
          <w:szCs w:val="28"/>
        </w:rPr>
        <w:t xml:space="preserve">Рисунок </w:t>
      </w:r>
      <w:r w:rsidR="00581194">
        <w:rPr>
          <w:szCs w:val="28"/>
        </w:rPr>
        <w:t>11</w:t>
      </w:r>
      <w:r>
        <w:rPr>
          <w:szCs w:val="28"/>
        </w:rPr>
        <w:t xml:space="preserve"> – Результ</w:t>
      </w:r>
      <w:r w:rsidRPr="007C4585">
        <w:t>а</w:t>
      </w:r>
      <w:r>
        <w:t>т выполнения тест</w:t>
      </w:r>
      <w:r w:rsidRPr="007C4585">
        <w:t>а</w:t>
      </w:r>
      <w:r>
        <w:t xml:space="preserve"> 7</w:t>
      </w:r>
    </w:p>
    <w:p w14:paraId="436F3D9C" w14:textId="022F5B91" w:rsidR="00C01FA7" w:rsidRDefault="00C01FA7" w:rsidP="008F0198">
      <w:pPr>
        <w:pStyle w:val="a9"/>
        <w:ind w:firstLine="0"/>
        <w:jc w:val="center"/>
      </w:pPr>
    </w:p>
    <w:p w14:paraId="127ED332" w14:textId="4874BE52" w:rsidR="00C01FA7" w:rsidRDefault="00E73841" w:rsidP="00C01FA7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454B5593" wp14:editId="030D7AC4">
            <wp:extent cx="2908197" cy="6300735"/>
            <wp:effectExtent l="19050" t="19050" r="26035" b="241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807" cy="63128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40E58" w14:textId="19252D11" w:rsidR="008F0198" w:rsidRDefault="00C01FA7" w:rsidP="00C71C23">
      <w:pPr>
        <w:pStyle w:val="a9"/>
        <w:ind w:firstLine="0"/>
        <w:jc w:val="center"/>
      </w:pPr>
      <w:r>
        <w:rPr>
          <w:szCs w:val="28"/>
        </w:rPr>
        <w:t>Рисунок 1</w:t>
      </w:r>
      <w:r w:rsidR="00581194">
        <w:rPr>
          <w:szCs w:val="28"/>
        </w:rPr>
        <w:t>2</w:t>
      </w:r>
      <w:r>
        <w:rPr>
          <w:szCs w:val="28"/>
        </w:rPr>
        <w:t xml:space="preserve"> – Результ</w:t>
      </w:r>
      <w:r w:rsidRPr="007C4585">
        <w:t>а</w:t>
      </w:r>
      <w:r>
        <w:t>т выполнения тест</w:t>
      </w:r>
      <w:r w:rsidRPr="007C4585">
        <w:t>а</w:t>
      </w:r>
      <w:r>
        <w:t xml:space="preserve"> 8</w:t>
      </w:r>
    </w:p>
    <w:p w14:paraId="6C42B6D9" w14:textId="566DA38F" w:rsidR="00E73841" w:rsidRDefault="00E73841" w:rsidP="00C71C23">
      <w:pPr>
        <w:pStyle w:val="a9"/>
        <w:ind w:firstLine="0"/>
        <w:jc w:val="center"/>
      </w:pPr>
    </w:p>
    <w:p w14:paraId="77F0D8EA" w14:textId="357E8420" w:rsidR="00E73841" w:rsidRDefault="00E73841" w:rsidP="00E73841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0F2B5A" wp14:editId="6A982515">
            <wp:extent cx="3134637" cy="679132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868" cy="679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77F9" w14:textId="7A9AA07C" w:rsidR="00E73841" w:rsidRPr="00E73841" w:rsidRDefault="00E73841" w:rsidP="00E73841">
      <w:pPr>
        <w:pStyle w:val="a9"/>
        <w:ind w:firstLine="0"/>
        <w:jc w:val="center"/>
        <w:rPr>
          <w:lang w:val="en-US"/>
        </w:rPr>
      </w:pPr>
      <w:r>
        <w:rPr>
          <w:szCs w:val="28"/>
        </w:rPr>
        <w:t>Рисунок 1</w:t>
      </w:r>
      <w:r w:rsidR="00581194">
        <w:rPr>
          <w:szCs w:val="28"/>
        </w:rPr>
        <w:t>3</w:t>
      </w:r>
      <w:r>
        <w:rPr>
          <w:szCs w:val="28"/>
        </w:rPr>
        <w:t xml:space="preserve"> – Результ</w:t>
      </w:r>
      <w:r w:rsidRPr="007C4585">
        <w:t>а</w:t>
      </w:r>
      <w:r>
        <w:t>т выполнения тест</w:t>
      </w:r>
      <w:r w:rsidRPr="007C4585">
        <w:t>а</w:t>
      </w:r>
      <w:r>
        <w:t xml:space="preserve"> </w:t>
      </w:r>
      <w:r>
        <w:rPr>
          <w:lang w:val="en-US"/>
        </w:rPr>
        <w:t>9</w:t>
      </w:r>
    </w:p>
    <w:p w14:paraId="47288130" w14:textId="2995078C" w:rsidR="00E73841" w:rsidRDefault="00E73841" w:rsidP="00C71C23">
      <w:pPr>
        <w:pStyle w:val="a9"/>
        <w:ind w:firstLine="0"/>
        <w:jc w:val="center"/>
      </w:pPr>
    </w:p>
    <w:p w14:paraId="60427145" w14:textId="4012439E" w:rsidR="00E73841" w:rsidRDefault="00E73841" w:rsidP="00E73841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8F8788" wp14:editId="5ED23A90">
            <wp:extent cx="2822492" cy="6115050"/>
            <wp:effectExtent l="19050" t="19050" r="1651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47" cy="61186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03B81" w14:textId="729999F5" w:rsidR="00E73841" w:rsidRDefault="00E73841" w:rsidP="00E73841">
      <w:pPr>
        <w:pStyle w:val="a9"/>
        <w:ind w:firstLine="0"/>
        <w:jc w:val="center"/>
        <w:rPr>
          <w:lang w:val="en-US"/>
        </w:rPr>
      </w:pPr>
      <w:r>
        <w:rPr>
          <w:szCs w:val="28"/>
        </w:rPr>
        <w:t>Рисунок 1</w:t>
      </w:r>
      <w:r w:rsidR="00581194">
        <w:rPr>
          <w:szCs w:val="28"/>
        </w:rPr>
        <w:t>4</w:t>
      </w:r>
      <w:r>
        <w:rPr>
          <w:szCs w:val="28"/>
        </w:rPr>
        <w:t xml:space="preserve"> – Результ</w:t>
      </w:r>
      <w:r w:rsidRPr="007C4585">
        <w:t>а</w:t>
      </w:r>
      <w:r>
        <w:t>т выполнения тест</w:t>
      </w:r>
      <w:r w:rsidRPr="007C4585">
        <w:t>а</w:t>
      </w:r>
      <w:r>
        <w:t xml:space="preserve"> </w:t>
      </w:r>
      <w:r>
        <w:rPr>
          <w:lang w:val="en-US"/>
        </w:rPr>
        <w:t>10</w:t>
      </w:r>
    </w:p>
    <w:p w14:paraId="486654F1" w14:textId="18D57A1E" w:rsidR="00E73841" w:rsidRDefault="00E73841" w:rsidP="00E73841">
      <w:pPr>
        <w:pStyle w:val="a9"/>
        <w:ind w:firstLine="0"/>
        <w:jc w:val="center"/>
        <w:rPr>
          <w:lang w:val="en-US"/>
        </w:rPr>
      </w:pPr>
    </w:p>
    <w:p w14:paraId="227A3A40" w14:textId="2E3AB9B8" w:rsidR="00E73841" w:rsidRDefault="00E73841" w:rsidP="00E73841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99E8A0F" wp14:editId="60F2E2F3">
            <wp:extent cx="3222565" cy="6981825"/>
            <wp:effectExtent l="19050" t="19050" r="1651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786" cy="6988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9711B" w14:textId="63FF0908" w:rsidR="00E73841" w:rsidRPr="00E73841" w:rsidRDefault="00E73841" w:rsidP="00E73841">
      <w:pPr>
        <w:pStyle w:val="a9"/>
        <w:ind w:firstLine="0"/>
        <w:jc w:val="center"/>
        <w:rPr>
          <w:lang w:val="en-US"/>
        </w:rPr>
      </w:pPr>
      <w:r>
        <w:rPr>
          <w:szCs w:val="28"/>
        </w:rPr>
        <w:t>Рисунок 1</w:t>
      </w:r>
      <w:r w:rsidR="00581194">
        <w:rPr>
          <w:szCs w:val="28"/>
        </w:rPr>
        <w:t>5</w:t>
      </w:r>
      <w:r>
        <w:rPr>
          <w:szCs w:val="28"/>
        </w:rPr>
        <w:t xml:space="preserve"> – Результ</w:t>
      </w:r>
      <w:r w:rsidRPr="007C4585">
        <w:t>а</w:t>
      </w:r>
      <w:r>
        <w:t>т выполнения тест</w:t>
      </w:r>
      <w:r w:rsidRPr="007C4585">
        <w:t>а</w:t>
      </w:r>
      <w:r>
        <w:t xml:space="preserve"> </w:t>
      </w:r>
      <w:r>
        <w:rPr>
          <w:lang w:val="en-US"/>
        </w:rPr>
        <w:t>1</w:t>
      </w:r>
      <w:r>
        <w:rPr>
          <w:lang w:val="en-US"/>
        </w:rPr>
        <w:t>1</w:t>
      </w:r>
    </w:p>
    <w:p w14:paraId="50BA9F33" w14:textId="77777777" w:rsidR="00E73841" w:rsidRPr="00E73841" w:rsidRDefault="00E73841" w:rsidP="00E73841">
      <w:pPr>
        <w:pStyle w:val="a9"/>
        <w:ind w:firstLine="0"/>
        <w:jc w:val="center"/>
        <w:rPr>
          <w:lang w:val="en-US"/>
        </w:rPr>
      </w:pPr>
    </w:p>
    <w:p w14:paraId="554F5A27" w14:textId="77777777" w:rsidR="00E73841" w:rsidRDefault="00E73841" w:rsidP="00C71C23">
      <w:pPr>
        <w:pStyle w:val="a9"/>
        <w:ind w:firstLine="0"/>
        <w:jc w:val="center"/>
      </w:pPr>
    </w:p>
    <w:p w14:paraId="4E4187C0" w14:textId="77777777" w:rsidR="00D00B30" w:rsidRDefault="00D00B30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65920685" w14:textId="0AE0FD3F" w:rsidR="00F629BB" w:rsidRDefault="00205433" w:rsidP="003C30F9">
      <w:pPr>
        <w:pStyle w:val="12"/>
        <w:rPr>
          <w:rFonts w:eastAsia="Times New Roman"/>
        </w:rPr>
      </w:pPr>
      <w:bookmarkStart w:id="13" w:name="_Toc129570033"/>
      <w:r>
        <w:rPr>
          <w:rFonts w:eastAsia="Times New Roman"/>
        </w:rPr>
        <w:lastRenderedPageBreak/>
        <w:t xml:space="preserve">6 </w:t>
      </w:r>
      <w:r w:rsidRPr="00205433">
        <w:rPr>
          <w:rFonts w:eastAsia="Times New Roman"/>
        </w:rPr>
        <w:t>Исходный код</w:t>
      </w:r>
      <w:bookmarkEnd w:id="13"/>
    </w:p>
    <w:p w14:paraId="7460177A" w14:textId="14480B8D" w:rsidR="003C30F9" w:rsidRDefault="00654757" w:rsidP="00AF6C3B">
      <w:pPr>
        <w:pStyle w:val="23"/>
        <w:numPr>
          <w:ilvl w:val="1"/>
          <w:numId w:val="19"/>
        </w:numPr>
        <w:rPr>
          <w:lang w:val="en-US"/>
        </w:rPr>
      </w:pPr>
      <w:bookmarkStart w:id="14" w:name="_Toc129570034"/>
      <w:r>
        <w:t>Кл</w:t>
      </w:r>
      <w:r w:rsidRPr="007C4585">
        <w:t>а</w:t>
      </w:r>
      <w:r>
        <w:t>сс</w:t>
      </w:r>
      <w:r w:rsidRPr="00DF21D4">
        <w:rPr>
          <w:lang w:val="en-US"/>
        </w:rPr>
        <w:t xml:space="preserve"> </w:t>
      </w:r>
      <w:r w:rsidR="00F82D4C" w:rsidRPr="00AB0814">
        <w:rPr>
          <w:lang w:val="en-US"/>
        </w:rPr>
        <w:t>MainActivity</w:t>
      </w:r>
      <w:bookmarkEnd w:id="14"/>
    </w:p>
    <w:p w14:paraId="4487B644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>package com.example.guesstheumbergame.Activity;</w:t>
      </w:r>
    </w:p>
    <w:p w14:paraId="25681D4E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26390192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>import androidx.appcompat.app.AppCompatActivity;</w:t>
      </w:r>
    </w:p>
    <w:p w14:paraId="73FDF569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70BC9FE6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>import android.os.Bundle;</w:t>
      </w:r>
    </w:p>
    <w:p w14:paraId="0F4F23FB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>import android.view.View;</w:t>
      </w:r>
    </w:p>
    <w:p w14:paraId="6A241D89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>import android.widget.Button;</w:t>
      </w:r>
    </w:p>
    <w:p w14:paraId="068E0A4F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122E1DA4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>import com.example.guesstheumbergame.Dialog.StartMyNumberDialog;</w:t>
      </w:r>
    </w:p>
    <w:p w14:paraId="0E33E51D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>import com.example.guesstheumbergame.Dialog.StartPhoneNumberDialog;</w:t>
      </w:r>
    </w:p>
    <w:p w14:paraId="77E9366A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>import com.example.guesstheumbergame.R;</w:t>
      </w:r>
    </w:p>
    <w:p w14:paraId="48D97924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5A094500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>public class MainActivity extends AppCompatActivity {</w:t>
      </w:r>
    </w:p>
    <w:p w14:paraId="30A8F28F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E96C11">
        <w:rPr>
          <w:rFonts w:ascii="Courier New" w:hAnsi="Courier New" w:cs="Courier New"/>
          <w:sz w:val="24"/>
          <w:szCs w:val="24"/>
        </w:rPr>
        <w:t>//Иницаиализируем переменные для Активити</w:t>
      </w:r>
    </w:p>
    <w:p w14:paraId="5C6E1E75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</w:rPr>
      </w:pPr>
      <w:r w:rsidRPr="00E96C11">
        <w:rPr>
          <w:rFonts w:ascii="Courier New" w:hAnsi="Courier New" w:cs="Courier New"/>
          <w:sz w:val="24"/>
          <w:szCs w:val="24"/>
        </w:rPr>
        <w:t xml:space="preserve">    private Button guessMyNumBtn;</w:t>
      </w:r>
    </w:p>
    <w:p w14:paraId="0793456D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</w:rPr>
        <w:t xml:space="preserve">    </w:t>
      </w:r>
      <w:r w:rsidRPr="00E96C11">
        <w:rPr>
          <w:rFonts w:ascii="Courier New" w:hAnsi="Courier New" w:cs="Courier New"/>
          <w:sz w:val="24"/>
          <w:szCs w:val="24"/>
          <w:lang w:val="en-US"/>
        </w:rPr>
        <w:t>private Button guessPhoneNumBtn;</w:t>
      </w:r>
    </w:p>
    <w:p w14:paraId="37DB0EAF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69CF303B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14:paraId="4C7A2D69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protected void onCreate(Bundle savedInstanceState) {</w:t>
      </w:r>
    </w:p>
    <w:p w14:paraId="062CF728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    super.onCreate(savedInstanceState);</w:t>
      </w:r>
    </w:p>
    <w:p w14:paraId="06125D20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    setContentView(R.layout.activity_main);</w:t>
      </w:r>
    </w:p>
    <w:p w14:paraId="098B52D2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40F4ECA0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E96C11">
        <w:rPr>
          <w:rFonts w:ascii="Courier New" w:hAnsi="Courier New" w:cs="Courier New"/>
          <w:sz w:val="24"/>
          <w:szCs w:val="24"/>
        </w:rPr>
        <w:t>init(); //Функиця инициализации всех компонентов</w:t>
      </w:r>
    </w:p>
    <w:p w14:paraId="0F2681A8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</w:rPr>
      </w:pPr>
    </w:p>
    <w:p w14:paraId="5348C11A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</w:rPr>
      </w:pPr>
      <w:r w:rsidRPr="00E96C11">
        <w:rPr>
          <w:rFonts w:ascii="Courier New" w:hAnsi="Courier New" w:cs="Courier New"/>
          <w:sz w:val="24"/>
          <w:szCs w:val="24"/>
        </w:rPr>
        <w:t xml:space="preserve">        //Подвязка слушателей нажатий к кнопкам</w:t>
      </w:r>
    </w:p>
    <w:p w14:paraId="2924EFB1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</w:rPr>
        <w:t xml:space="preserve">        </w:t>
      </w:r>
      <w:r w:rsidRPr="00E96C11">
        <w:rPr>
          <w:rFonts w:ascii="Courier New" w:hAnsi="Courier New" w:cs="Courier New"/>
          <w:sz w:val="24"/>
          <w:szCs w:val="24"/>
          <w:lang w:val="en-US"/>
        </w:rPr>
        <w:t>guessMyNumBtn.setOnClickListener(guessMyNumBtnListener);</w:t>
      </w:r>
    </w:p>
    <w:p w14:paraId="090C2CB3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    guessPhoneNumBtn.setOnClickListener(guessPhoneNumBtnListener);</w:t>
      </w:r>
    </w:p>
    <w:p w14:paraId="331B88E0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5EB58B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466769DE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View.OnClickListener guessMyNumBtnListener = new View.OnClickListener(){ //</w:t>
      </w:r>
      <w:r w:rsidRPr="00E96C11">
        <w:rPr>
          <w:rFonts w:ascii="Courier New" w:hAnsi="Courier New" w:cs="Courier New"/>
          <w:sz w:val="24"/>
          <w:szCs w:val="24"/>
        </w:rPr>
        <w:t>Слушатель</w:t>
      </w: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6C11">
        <w:rPr>
          <w:rFonts w:ascii="Courier New" w:hAnsi="Courier New" w:cs="Courier New"/>
          <w:sz w:val="24"/>
          <w:szCs w:val="24"/>
        </w:rPr>
        <w:t>кнопки</w:t>
      </w: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6C11">
        <w:rPr>
          <w:rFonts w:ascii="Courier New" w:hAnsi="Courier New" w:cs="Courier New"/>
          <w:sz w:val="24"/>
          <w:szCs w:val="24"/>
        </w:rPr>
        <w:t>запуска</w:t>
      </w: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6C11">
        <w:rPr>
          <w:rFonts w:ascii="Courier New" w:hAnsi="Courier New" w:cs="Courier New"/>
          <w:sz w:val="24"/>
          <w:szCs w:val="24"/>
        </w:rPr>
        <w:t>игры</w:t>
      </w: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6C11">
        <w:rPr>
          <w:rFonts w:ascii="Courier New" w:hAnsi="Courier New" w:cs="Courier New"/>
          <w:sz w:val="24"/>
          <w:szCs w:val="24"/>
        </w:rPr>
        <w:t>Угадай</w:t>
      </w: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6C11">
        <w:rPr>
          <w:rFonts w:ascii="Courier New" w:hAnsi="Courier New" w:cs="Courier New"/>
          <w:sz w:val="24"/>
          <w:szCs w:val="24"/>
        </w:rPr>
        <w:t>мое</w:t>
      </w: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6C11">
        <w:rPr>
          <w:rFonts w:ascii="Courier New" w:hAnsi="Courier New" w:cs="Courier New"/>
          <w:sz w:val="24"/>
          <w:szCs w:val="24"/>
        </w:rPr>
        <w:t>число</w:t>
      </w:r>
    </w:p>
    <w:p w14:paraId="0855315C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47534361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    @Override</w:t>
      </w:r>
    </w:p>
    <w:p w14:paraId="604CB97A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    public void onClick(View v) {</w:t>
      </w:r>
    </w:p>
    <w:p w14:paraId="7A7463F8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        //</w:t>
      </w:r>
      <w:r w:rsidRPr="00E96C11">
        <w:rPr>
          <w:rFonts w:ascii="Courier New" w:hAnsi="Courier New" w:cs="Courier New"/>
          <w:sz w:val="24"/>
          <w:szCs w:val="24"/>
        </w:rPr>
        <w:t>Вызов</w:t>
      </w: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6C11">
        <w:rPr>
          <w:rFonts w:ascii="Courier New" w:hAnsi="Courier New" w:cs="Courier New"/>
          <w:sz w:val="24"/>
          <w:szCs w:val="24"/>
        </w:rPr>
        <w:t>диалога</w:t>
      </w:r>
    </w:p>
    <w:p w14:paraId="5E2C1B73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        StartMyNumberDialog startGameDialog = new StartMyNumberDialog();</w:t>
      </w:r>
    </w:p>
    <w:p w14:paraId="5D25FC71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E96C11">
        <w:rPr>
          <w:rFonts w:ascii="Courier New" w:hAnsi="Courier New" w:cs="Courier New"/>
          <w:sz w:val="24"/>
          <w:szCs w:val="24"/>
        </w:rPr>
        <w:t>startGameDialog.show(getSupportFragmentManager(), "my");</w:t>
      </w:r>
    </w:p>
    <w:p w14:paraId="155269F3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</w:rPr>
      </w:pPr>
      <w:r w:rsidRPr="00E96C11">
        <w:rPr>
          <w:rFonts w:ascii="Courier New" w:hAnsi="Courier New" w:cs="Courier New"/>
          <w:sz w:val="24"/>
          <w:szCs w:val="24"/>
        </w:rPr>
        <w:t xml:space="preserve">        }</w:t>
      </w:r>
    </w:p>
    <w:p w14:paraId="15B73C2A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</w:rPr>
      </w:pPr>
      <w:r w:rsidRPr="00E96C11">
        <w:rPr>
          <w:rFonts w:ascii="Courier New" w:hAnsi="Courier New" w:cs="Courier New"/>
          <w:sz w:val="24"/>
          <w:szCs w:val="24"/>
        </w:rPr>
        <w:t xml:space="preserve">    };</w:t>
      </w:r>
    </w:p>
    <w:p w14:paraId="318BC32B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</w:rPr>
      </w:pPr>
    </w:p>
    <w:p w14:paraId="59CB0D08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</w:rPr>
      </w:pPr>
      <w:r w:rsidRPr="00E96C11">
        <w:rPr>
          <w:rFonts w:ascii="Courier New" w:hAnsi="Courier New" w:cs="Courier New"/>
          <w:sz w:val="24"/>
          <w:szCs w:val="24"/>
        </w:rPr>
        <w:lastRenderedPageBreak/>
        <w:t xml:space="preserve">    View.OnClickListener guessPhoneNumBtnListener = new View.OnClickListener(){ //Слушатель кнопки запуска игры Угадай число телефона</w:t>
      </w:r>
    </w:p>
    <w:p w14:paraId="5DBFBF86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</w:rPr>
      </w:pPr>
    </w:p>
    <w:p w14:paraId="20236CCB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</w:rPr>
        <w:t xml:space="preserve">        </w:t>
      </w:r>
      <w:r w:rsidRPr="00E96C11">
        <w:rPr>
          <w:rFonts w:ascii="Courier New" w:hAnsi="Courier New" w:cs="Courier New"/>
          <w:sz w:val="24"/>
          <w:szCs w:val="24"/>
          <w:lang w:val="en-US"/>
        </w:rPr>
        <w:t>@Override</w:t>
      </w:r>
    </w:p>
    <w:p w14:paraId="0A117DEB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    public void onClick(View v) {</w:t>
      </w:r>
    </w:p>
    <w:p w14:paraId="5C184F80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        //</w:t>
      </w:r>
      <w:r w:rsidRPr="00E96C11">
        <w:rPr>
          <w:rFonts w:ascii="Courier New" w:hAnsi="Courier New" w:cs="Courier New"/>
          <w:sz w:val="24"/>
          <w:szCs w:val="24"/>
        </w:rPr>
        <w:t>Вызов</w:t>
      </w: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6C11">
        <w:rPr>
          <w:rFonts w:ascii="Courier New" w:hAnsi="Courier New" w:cs="Courier New"/>
          <w:sz w:val="24"/>
          <w:szCs w:val="24"/>
        </w:rPr>
        <w:t>диалога</w:t>
      </w:r>
    </w:p>
    <w:p w14:paraId="2BAEC502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        StartPhoneNumberDialog startPhoneNumberDialog = new StartPhoneNumberDialog();</w:t>
      </w:r>
    </w:p>
    <w:p w14:paraId="6AC89998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        startPhoneNumberDialog.show(getSupportFragmentManager(), "phone");</w:t>
      </w:r>
    </w:p>
    <w:p w14:paraId="2CB93B14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91C469B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};</w:t>
      </w:r>
    </w:p>
    <w:p w14:paraId="2CCD8812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63E9D342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private void init(){ //</w:t>
      </w:r>
      <w:r w:rsidRPr="00E96C11">
        <w:rPr>
          <w:rFonts w:ascii="Courier New" w:hAnsi="Courier New" w:cs="Courier New"/>
          <w:sz w:val="24"/>
          <w:szCs w:val="24"/>
        </w:rPr>
        <w:t>Функция</w:t>
      </w: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6C11">
        <w:rPr>
          <w:rFonts w:ascii="Courier New" w:hAnsi="Courier New" w:cs="Courier New"/>
          <w:sz w:val="24"/>
          <w:szCs w:val="24"/>
        </w:rPr>
        <w:t>привязки</w:t>
      </w: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6C11">
        <w:rPr>
          <w:rFonts w:ascii="Courier New" w:hAnsi="Courier New" w:cs="Courier New"/>
          <w:sz w:val="24"/>
          <w:szCs w:val="24"/>
        </w:rPr>
        <w:t>полей</w:t>
      </w: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6C11">
        <w:rPr>
          <w:rFonts w:ascii="Courier New" w:hAnsi="Courier New" w:cs="Courier New"/>
          <w:sz w:val="24"/>
          <w:szCs w:val="24"/>
        </w:rPr>
        <w:t>к</w:t>
      </w: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6C11">
        <w:rPr>
          <w:rFonts w:ascii="Courier New" w:hAnsi="Courier New" w:cs="Courier New"/>
          <w:sz w:val="24"/>
          <w:szCs w:val="24"/>
        </w:rPr>
        <w:t>объектам</w:t>
      </w: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6C11">
        <w:rPr>
          <w:rFonts w:ascii="Courier New" w:hAnsi="Courier New" w:cs="Courier New"/>
          <w:sz w:val="24"/>
          <w:szCs w:val="24"/>
        </w:rPr>
        <w:t>для</w:t>
      </w: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6C11">
        <w:rPr>
          <w:rFonts w:ascii="Courier New" w:hAnsi="Courier New" w:cs="Courier New"/>
          <w:sz w:val="24"/>
          <w:szCs w:val="24"/>
        </w:rPr>
        <w:t>связки</w:t>
      </w: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6C11">
        <w:rPr>
          <w:rFonts w:ascii="Courier New" w:hAnsi="Courier New" w:cs="Courier New"/>
          <w:sz w:val="24"/>
          <w:szCs w:val="24"/>
        </w:rPr>
        <w:t>графики</w:t>
      </w: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6C11">
        <w:rPr>
          <w:rFonts w:ascii="Courier New" w:hAnsi="Courier New" w:cs="Courier New"/>
          <w:sz w:val="24"/>
          <w:szCs w:val="24"/>
        </w:rPr>
        <w:t>и</w:t>
      </w: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6C11">
        <w:rPr>
          <w:rFonts w:ascii="Courier New" w:hAnsi="Courier New" w:cs="Courier New"/>
          <w:sz w:val="24"/>
          <w:szCs w:val="24"/>
        </w:rPr>
        <w:t>кода</w:t>
      </w:r>
    </w:p>
    <w:p w14:paraId="1C5A7813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    guessMyNumBtn = findViewById(R.id.guessMyNumBtn);</w:t>
      </w:r>
    </w:p>
    <w:p w14:paraId="55BD365C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    guessPhoneNumBtn = findViewById(R.id.guessPhoneNumBtn);</w:t>
      </w:r>
    </w:p>
    <w:p w14:paraId="56DB4FDF" w14:textId="77777777" w:rsidR="00E96C11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</w:rPr>
      </w:pPr>
      <w:r w:rsidRPr="00E96C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E96C11">
        <w:rPr>
          <w:rFonts w:ascii="Courier New" w:hAnsi="Courier New" w:cs="Courier New"/>
          <w:sz w:val="24"/>
          <w:szCs w:val="24"/>
        </w:rPr>
        <w:t>}</w:t>
      </w:r>
    </w:p>
    <w:p w14:paraId="4FE80D03" w14:textId="66C8EA28" w:rsidR="00AF6C3B" w:rsidRPr="00E96C11" w:rsidRDefault="00E96C11" w:rsidP="00E96C11">
      <w:pPr>
        <w:pStyle w:val="a9"/>
        <w:rPr>
          <w:rFonts w:ascii="Courier New" w:hAnsi="Courier New" w:cs="Courier New"/>
          <w:sz w:val="24"/>
          <w:szCs w:val="24"/>
        </w:rPr>
      </w:pPr>
      <w:r w:rsidRPr="00E96C11">
        <w:rPr>
          <w:rFonts w:ascii="Courier New" w:hAnsi="Courier New" w:cs="Courier New"/>
          <w:sz w:val="24"/>
          <w:szCs w:val="24"/>
        </w:rPr>
        <w:t>}</w:t>
      </w:r>
    </w:p>
    <w:p w14:paraId="44CBF173" w14:textId="77777777" w:rsidR="00E96C11" w:rsidRPr="00AF6C3B" w:rsidRDefault="00E96C11" w:rsidP="00E96C11">
      <w:pPr>
        <w:pStyle w:val="a9"/>
      </w:pPr>
    </w:p>
    <w:p w14:paraId="61DED449" w14:textId="04672DD7" w:rsidR="00C42CB1" w:rsidRPr="004D1A0C" w:rsidRDefault="00C42CB1" w:rsidP="004D1A0C">
      <w:pPr>
        <w:pStyle w:val="23"/>
        <w:rPr>
          <w:lang w:val="en-US"/>
        </w:rPr>
      </w:pPr>
      <w:bookmarkStart w:id="15" w:name="_Hlk72147269"/>
      <w:bookmarkStart w:id="16" w:name="_Toc129570035"/>
      <w:r w:rsidRPr="00DF21D4">
        <w:rPr>
          <w:lang w:val="en-US"/>
        </w:rPr>
        <w:t xml:space="preserve">6.2 </w:t>
      </w:r>
      <w:r>
        <w:t>Кл</w:t>
      </w:r>
      <w:r w:rsidRPr="007C4585">
        <w:t>а</w:t>
      </w:r>
      <w:r>
        <w:t>сс</w:t>
      </w:r>
      <w:r w:rsidRPr="00DF21D4">
        <w:rPr>
          <w:lang w:val="en-US"/>
        </w:rPr>
        <w:t xml:space="preserve"> </w:t>
      </w:r>
      <w:bookmarkEnd w:id="15"/>
      <w:r w:rsidR="00256941" w:rsidRPr="00256941">
        <w:rPr>
          <w:lang w:val="en-US"/>
        </w:rPr>
        <w:t>GuessMyNumberActivity</w:t>
      </w:r>
      <w:bookmarkEnd w:id="16"/>
    </w:p>
    <w:p w14:paraId="1316679E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>package com.example.guesstheumbergame.Activity;</w:t>
      </w:r>
    </w:p>
    <w:p w14:paraId="5D91D337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3E60D560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>import android.content.Intent;</w:t>
      </w:r>
    </w:p>
    <w:p w14:paraId="23E68909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>import android.os.Bundle;</w:t>
      </w:r>
    </w:p>
    <w:p w14:paraId="5E23EAD8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>import android.os.Handler;</w:t>
      </w:r>
    </w:p>
    <w:p w14:paraId="22F552BD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>import android.view.MenuItem;</w:t>
      </w:r>
    </w:p>
    <w:p w14:paraId="3873D036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>import android.view.View;</w:t>
      </w:r>
    </w:p>
    <w:p w14:paraId="4E078042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>import android.widget.Button;</w:t>
      </w:r>
    </w:p>
    <w:p w14:paraId="10D03940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>import android.widget.TextView;</w:t>
      </w:r>
    </w:p>
    <w:p w14:paraId="1F30F47D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>import android.widget.Toast;</w:t>
      </w:r>
    </w:p>
    <w:p w14:paraId="342027A4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509D9C50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>import androidx.annotation.NonNull;</w:t>
      </w:r>
    </w:p>
    <w:p w14:paraId="49828BD1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>import androidx.appcompat.app.ActionBar;</w:t>
      </w:r>
    </w:p>
    <w:p w14:paraId="303ABA34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>import androidx.appcompat.app.AppCompatActivity;</w:t>
      </w:r>
    </w:p>
    <w:p w14:paraId="5806183C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7CDC8A3D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>import com.example.guesstheumbergame.Game.GuessGame;</w:t>
      </w:r>
    </w:p>
    <w:p w14:paraId="33B03B33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>import com.example.guesstheumbergame.R;</w:t>
      </w:r>
    </w:p>
    <w:p w14:paraId="0ADBE2E1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309B92ED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>public class GuessMyNumberActivity extends AppCompatActivity  {</w:t>
      </w:r>
    </w:p>
    <w:p w14:paraId="5B6068FC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51F39">
        <w:rPr>
          <w:rFonts w:ascii="Courier New" w:hAnsi="Courier New" w:cs="Courier New"/>
          <w:sz w:val="24"/>
          <w:szCs w:val="24"/>
        </w:rPr>
        <w:t>//Иницаиализируем переменные для Активити</w:t>
      </w:r>
    </w:p>
    <w:p w14:paraId="1CA8720D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private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Button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lessBtn</w:t>
      </w:r>
      <w:r w:rsidRPr="00D51F39">
        <w:rPr>
          <w:rFonts w:ascii="Courier New" w:hAnsi="Courier New" w:cs="Courier New"/>
          <w:sz w:val="24"/>
          <w:szCs w:val="24"/>
        </w:rPr>
        <w:t>;</w:t>
      </w:r>
    </w:p>
    <w:p w14:paraId="052C22C9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private Button bigBtn;</w:t>
      </w:r>
    </w:p>
    <w:p w14:paraId="093F2621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private Button equalsBtn;</w:t>
      </w:r>
    </w:p>
    <w:p w14:paraId="56A680CD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private TextView phoneAttemptsText;</w:t>
      </w:r>
    </w:p>
    <w:p w14:paraId="4CA816E2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private TextView limitPhoneText;</w:t>
      </w:r>
    </w:p>
    <w:p w14:paraId="6782B0D8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private TextView numText;</w:t>
      </w:r>
    </w:p>
    <w:p w14:paraId="1BC73905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44E33388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private GuessGame guessGame; //Инициализируем класс игры</w:t>
      </w:r>
    </w:p>
    <w:p w14:paraId="5B3CC385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private int attempts; //счетчик</w:t>
      </w:r>
    </w:p>
    <w:p w14:paraId="45259A5C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4E9F9B7B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14:paraId="5C1C9247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protected void onCreate(Bundle savedInstanceState) {</w:t>
      </w:r>
    </w:p>
    <w:p w14:paraId="4F248A67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super.onCreate(savedInstanceState);</w:t>
      </w:r>
    </w:p>
    <w:p w14:paraId="47DE7EBD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setContentView(R.layout.activity_my_game);</w:t>
      </w:r>
    </w:p>
    <w:p w14:paraId="3DB0F306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48680944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ActionBar actionBar = getSupportActionBar(); //Инициализируем Action Bar (фиолетовая полоска сверху)</w:t>
      </w:r>
    </w:p>
    <w:p w14:paraId="5A38589B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actionBar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setDisplayHomeAsUpEnabled</w:t>
      </w:r>
      <w:r w:rsidRPr="00D51F39">
        <w:rPr>
          <w:rFonts w:ascii="Courier New" w:hAnsi="Courier New" w:cs="Courier New"/>
          <w:sz w:val="24"/>
          <w:szCs w:val="24"/>
        </w:rPr>
        <w:t>(</w:t>
      </w:r>
      <w:r w:rsidRPr="00D51F39">
        <w:rPr>
          <w:rFonts w:ascii="Courier New" w:hAnsi="Courier New" w:cs="Courier New"/>
          <w:sz w:val="24"/>
          <w:szCs w:val="24"/>
          <w:lang w:val="en-US"/>
        </w:rPr>
        <w:t>true</w:t>
      </w:r>
      <w:r w:rsidRPr="00D51F39">
        <w:rPr>
          <w:rFonts w:ascii="Courier New" w:hAnsi="Courier New" w:cs="Courier New"/>
          <w:sz w:val="24"/>
          <w:szCs w:val="24"/>
        </w:rPr>
        <w:t>); //Отображаем на ней стрелку, которая будет вести на главную Активити</w:t>
      </w:r>
    </w:p>
    <w:p w14:paraId="3EAC2985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</w:p>
    <w:p w14:paraId="6DC1ACC7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init</w:t>
      </w:r>
      <w:r w:rsidRPr="00D51F39">
        <w:rPr>
          <w:rFonts w:ascii="Courier New" w:hAnsi="Courier New" w:cs="Courier New"/>
          <w:sz w:val="24"/>
          <w:szCs w:val="24"/>
        </w:rPr>
        <w:t>(); //Функиця инициализации всех компонентов</w:t>
      </w:r>
    </w:p>
    <w:p w14:paraId="3A0E49DA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</w:p>
    <w:p w14:paraId="5133F7E7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Bundle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arguments</w:t>
      </w:r>
      <w:r w:rsidRPr="00D51F39">
        <w:rPr>
          <w:rFonts w:ascii="Courier New" w:hAnsi="Courier New" w:cs="Courier New"/>
          <w:sz w:val="24"/>
          <w:szCs w:val="24"/>
        </w:rPr>
        <w:t xml:space="preserve"> = </w:t>
      </w:r>
      <w:r w:rsidRPr="00D51F39">
        <w:rPr>
          <w:rFonts w:ascii="Courier New" w:hAnsi="Courier New" w:cs="Courier New"/>
          <w:sz w:val="24"/>
          <w:szCs w:val="24"/>
          <w:lang w:val="en-US"/>
        </w:rPr>
        <w:t>getIntent</w:t>
      </w:r>
      <w:r w:rsidRPr="00D51F39">
        <w:rPr>
          <w:rFonts w:ascii="Courier New" w:hAnsi="Courier New" w:cs="Courier New"/>
          <w:sz w:val="24"/>
          <w:szCs w:val="24"/>
        </w:rPr>
        <w:t>().</w:t>
      </w:r>
      <w:r w:rsidRPr="00D51F39">
        <w:rPr>
          <w:rFonts w:ascii="Courier New" w:hAnsi="Courier New" w:cs="Courier New"/>
          <w:sz w:val="24"/>
          <w:szCs w:val="24"/>
          <w:lang w:val="en-US"/>
        </w:rPr>
        <w:t>getExtras</w:t>
      </w:r>
      <w:r w:rsidRPr="00D51F39">
        <w:rPr>
          <w:rFonts w:ascii="Courier New" w:hAnsi="Courier New" w:cs="Courier New"/>
          <w:sz w:val="24"/>
          <w:szCs w:val="24"/>
        </w:rPr>
        <w:t>(); //Получаем из главной Активити переданные данные</w:t>
      </w:r>
    </w:p>
    <w:p w14:paraId="51BA2C3D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//Распихиваем данные по переменным</w:t>
      </w:r>
    </w:p>
    <w:p w14:paraId="6E3FF966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String min = arguments.get("minCount").toString();</w:t>
      </w:r>
    </w:p>
    <w:p w14:paraId="274FA4B5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String max = arguments.get("maxCount").toString();</w:t>
      </w:r>
    </w:p>
    <w:p w14:paraId="356E87E6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attempts = Integer.parseInt(arguments.get("attempts").toString());</w:t>
      </w:r>
    </w:p>
    <w:p w14:paraId="6C605BB8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phoneAttemptsText.setText("[" + min + "; " + max + "]"); //выводим диапозон значений чисел</w:t>
      </w:r>
    </w:p>
    <w:p w14:paraId="47AB8187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limitPhoneText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setText</w:t>
      </w:r>
      <w:r w:rsidRPr="00D51F39">
        <w:rPr>
          <w:rFonts w:ascii="Courier New" w:hAnsi="Courier New" w:cs="Courier New"/>
          <w:sz w:val="24"/>
          <w:szCs w:val="24"/>
        </w:rPr>
        <w:t xml:space="preserve">("" + </w:t>
      </w:r>
      <w:r w:rsidRPr="00D51F39">
        <w:rPr>
          <w:rFonts w:ascii="Courier New" w:hAnsi="Courier New" w:cs="Courier New"/>
          <w:sz w:val="24"/>
          <w:szCs w:val="24"/>
          <w:lang w:val="en-US"/>
        </w:rPr>
        <w:t>attempts</w:t>
      </w:r>
      <w:r w:rsidRPr="00D51F39">
        <w:rPr>
          <w:rFonts w:ascii="Courier New" w:hAnsi="Courier New" w:cs="Courier New"/>
          <w:sz w:val="24"/>
          <w:szCs w:val="24"/>
        </w:rPr>
        <w:t>); //Выводим число попыток</w:t>
      </w:r>
    </w:p>
    <w:p w14:paraId="1994F03C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</w:p>
    <w:p w14:paraId="01D0FF9F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//Подвязка слушателей нажатий к кнопкам</w:t>
      </w:r>
    </w:p>
    <w:p w14:paraId="49EB37B9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lessBtn.setOnClickListener(lessBtnListener);</w:t>
      </w:r>
    </w:p>
    <w:p w14:paraId="5FC5A08E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bigBtn.setOnClickListener(bigBtnListener);</w:t>
      </w:r>
    </w:p>
    <w:p w14:paraId="3BAD4B17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equalsBtn.setOnClickListener(equalsBtnListener);</w:t>
      </w:r>
    </w:p>
    <w:p w14:paraId="02269397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1CF8C05B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guessGame = new GuessGame(Integer.parseInt(max), Integer.parseInt(min)); //Создаем объект игры и пихаем в него минимальное и максимальное значение чисел</w:t>
      </w:r>
    </w:p>
    <w:p w14:paraId="0DF814E4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guessGame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checkNumberBigger</w:t>
      </w:r>
      <w:r w:rsidRPr="00D51F39">
        <w:rPr>
          <w:rFonts w:ascii="Courier New" w:hAnsi="Courier New" w:cs="Courier New"/>
          <w:sz w:val="24"/>
          <w:szCs w:val="24"/>
        </w:rPr>
        <w:t>(); //Начинаем перебор значений</w:t>
      </w:r>
    </w:p>
    <w:p w14:paraId="0146314B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numText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setText</w:t>
      </w:r>
      <w:r w:rsidRPr="00D51F39">
        <w:rPr>
          <w:rFonts w:ascii="Courier New" w:hAnsi="Courier New" w:cs="Courier New"/>
          <w:sz w:val="24"/>
          <w:szCs w:val="24"/>
        </w:rPr>
        <w:t>(</w:t>
      </w:r>
      <w:r w:rsidRPr="00D51F39">
        <w:rPr>
          <w:rFonts w:ascii="Courier New" w:hAnsi="Courier New" w:cs="Courier New"/>
          <w:sz w:val="24"/>
          <w:szCs w:val="24"/>
          <w:lang w:val="en-US"/>
        </w:rPr>
        <w:t>guessGame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getMidCount</w:t>
      </w:r>
      <w:r w:rsidRPr="00D51F39">
        <w:rPr>
          <w:rFonts w:ascii="Courier New" w:hAnsi="Courier New" w:cs="Courier New"/>
          <w:sz w:val="24"/>
          <w:szCs w:val="24"/>
        </w:rPr>
        <w:t>() + "?"); //Получаем из класса-игры результат выбранного числа и выводим в текстовое поле</w:t>
      </w:r>
    </w:p>
    <w:p w14:paraId="7CDDC224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26DCC40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29418B4B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View.OnClickListener lessBtnListener = new View.OnClickListener(){ //Слушатель кнопки Меньше</w:t>
      </w:r>
    </w:p>
    <w:p w14:paraId="52898021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00056190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51F39">
        <w:rPr>
          <w:rFonts w:ascii="Courier New" w:hAnsi="Courier New" w:cs="Courier New"/>
          <w:sz w:val="24"/>
          <w:szCs w:val="24"/>
        </w:rPr>
        <w:t>@</w:t>
      </w:r>
      <w:r w:rsidRPr="00D51F39">
        <w:rPr>
          <w:rFonts w:ascii="Courier New" w:hAnsi="Courier New" w:cs="Courier New"/>
          <w:sz w:val="24"/>
          <w:szCs w:val="24"/>
          <w:lang w:val="en-US"/>
        </w:rPr>
        <w:t>Override</w:t>
      </w:r>
    </w:p>
    <w:p w14:paraId="697C702E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public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void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onClick</w:t>
      </w:r>
      <w:r w:rsidRPr="00D51F39">
        <w:rPr>
          <w:rFonts w:ascii="Courier New" w:hAnsi="Courier New" w:cs="Courier New"/>
          <w:sz w:val="24"/>
          <w:szCs w:val="24"/>
        </w:rPr>
        <w:t>(</w:t>
      </w:r>
      <w:r w:rsidRPr="00D51F39">
        <w:rPr>
          <w:rFonts w:ascii="Courier New" w:hAnsi="Courier New" w:cs="Courier New"/>
          <w:sz w:val="24"/>
          <w:szCs w:val="24"/>
          <w:lang w:val="en-US"/>
        </w:rPr>
        <w:t>View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v</w:t>
      </w:r>
      <w:r w:rsidRPr="00D51F39">
        <w:rPr>
          <w:rFonts w:ascii="Courier New" w:hAnsi="Courier New" w:cs="Courier New"/>
          <w:sz w:val="24"/>
          <w:szCs w:val="24"/>
        </w:rPr>
        <w:t>) { //Переопределенная функция клика</w:t>
      </w:r>
    </w:p>
    <w:p w14:paraId="65E88E9E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guessGame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lessNum</w:t>
      </w:r>
      <w:r w:rsidRPr="00D51F39">
        <w:rPr>
          <w:rFonts w:ascii="Courier New" w:hAnsi="Courier New" w:cs="Courier New"/>
          <w:sz w:val="24"/>
          <w:szCs w:val="24"/>
        </w:rPr>
        <w:t>();  //Дергаем в игре функцию Меньше</w:t>
      </w:r>
    </w:p>
    <w:p w14:paraId="25B43F68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lastRenderedPageBreak/>
        <w:t xml:space="preserve">    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boolean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res</w:t>
      </w:r>
      <w:r w:rsidRPr="00D51F39">
        <w:rPr>
          <w:rFonts w:ascii="Courier New" w:hAnsi="Courier New" w:cs="Courier New"/>
          <w:sz w:val="24"/>
          <w:szCs w:val="24"/>
        </w:rPr>
        <w:t xml:space="preserve"> = </w:t>
      </w:r>
      <w:r w:rsidRPr="00D51F39">
        <w:rPr>
          <w:rFonts w:ascii="Courier New" w:hAnsi="Courier New" w:cs="Courier New"/>
          <w:sz w:val="24"/>
          <w:szCs w:val="24"/>
          <w:lang w:val="en-US"/>
        </w:rPr>
        <w:t>guessGame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checkNumberBigger</w:t>
      </w:r>
      <w:r w:rsidRPr="00D51F39">
        <w:rPr>
          <w:rFonts w:ascii="Courier New" w:hAnsi="Courier New" w:cs="Courier New"/>
          <w:sz w:val="24"/>
          <w:szCs w:val="24"/>
        </w:rPr>
        <w:t>();  //Получаем новое число</w:t>
      </w:r>
    </w:p>
    <w:p w14:paraId="0EF143DD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checkToWin</w:t>
      </w:r>
      <w:r w:rsidRPr="00D51F39">
        <w:rPr>
          <w:rFonts w:ascii="Courier New" w:hAnsi="Courier New" w:cs="Courier New"/>
          <w:sz w:val="24"/>
          <w:szCs w:val="24"/>
        </w:rPr>
        <w:t>(</w:t>
      </w:r>
      <w:r w:rsidRPr="00D51F39">
        <w:rPr>
          <w:rFonts w:ascii="Courier New" w:hAnsi="Courier New" w:cs="Courier New"/>
          <w:sz w:val="24"/>
          <w:szCs w:val="24"/>
          <w:lang w:val="en-US"/>
        </w:rPr>
        <w:t>res</w:t>
      </w:r>
      <w:r w:rsidRPr="00D51F39">
        <w:rPr>
          <w:rFonts w:ascii="Courier New" w:hAnsi="Courier New" w:cs="Courier New"/>
          <w:sz w:val="24"/>
          <w:szCs w:val="24"/>
        </w:rPr>
        <w:t>);  //Вызываем функцию проверки на выигрыш</w:t>
      </w:r>
    </w:p>
    <w:p w14:paraId="58C528E9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}</w:t>
      </w:r>
    </w:p>
    <w:p w14:paraId="1EBF5241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};</w:t>
      </w:r>
    </w:p>
    <w:p w14:paraId="2CC358C3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</w:p>
    <w:p w14:paraId="5D30FFD0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View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OnClickListener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bigBtnListener</w:t>
      </w:r>
      <w:r w:rsidRPr="00D51F39">
        <w:rPr>
          <w:rFonts w:ascii="Courier New" w:hAnsi="Courier New" w:cs="Courier New"/>
          <w:sz w:val="24"/>
          <w:szCs w:val="24"/>
        </w:rPr>
        <w:t xml:space="preserve"> = </w:t>
      </w:r>
      <w:r w:rsidRPr="00D51F39">
        <w:rPr>
          <w:rFonts w:ascii="Courier New" w:hAnsi="Courier New" w:cs="Courier New"/>
          <w:sz w:val="24"/>
          <w:szCs w:val="24"/>
          <w:lang w:val="en-US"/>
        </w:rPr>
        <w:t>new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View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OnClickListener</w:t>
      </w:r>
      <w:r w:rsidRPr="00D51F39">
        <w:rPr>
          <w:rFonts w:ascii="Courier New" w:hAnsi="Courier New" w:cs="Courier New"/>
          <w:sz w:val="24"/>
          <w:szCs w:val="24"/>
        </w:rPr>
        <w:t>(){  //Слушатель кнопки Больше</w:t>
      </w:r>
    </w:p>
    <w:p w14:paraId="3BD2B9A3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</w:p>
    <w:p w14:paraId="1E286B59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@</w:t>
      </w:r>
      <w:r w:rsidRPr="00D51F39">
        <w:rPr>
          <w:rFonts w:ascii="Courier New" w:hAnsi="Courier New" w:cs="Courier New"/>
          <w:sz w:val="24"/>
          <w:szCs w:val="24"/>
          <w:lang w:val="en-US"/>
        </w:rPr>
        <w:t>Override</w:t>
      </w:r>
    </w:p>
    <w:p w14:paraId="0FAAF39A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public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void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onClick</w:t>
      </w:r>
      <w:r w:rsidRPr="00D51F39">
        <w:rPr>
          <w:rFonts w:ascii="Courier New" w:hAnsi="Courier New" w:cs="Courier New"/>
          <w:sz w:val="24"/>
          <w:szCs w:val="24"/>
        </w:rPr>
        <w:t>(</w:t>
      </w:r>
      <w:r w:rsidRPr="00D51F39">
        <w:rPr>
          <w:rFonts w:ascii="Courier New" w:hAnsi="Courier New" w:cs="Courier New"/>
          <w:sz w:val="24"/>
          <w:szCs w:val="24"/>
          <w:lang w:val="en-US"/>
        </w:rPr>
        <w:t>View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v</w:t>
      </w:r>
      <w:r w:rsidRPr="00D51F39">
        <w:rPr>
          <w:rFonts w:ascii="Courier New" w:hAnsi="Courier New" w:cs="Courier New"/>
          <w:sz w:val="24"/>
          <w:szCs w:val="24"/>
        </w:rPr>
        <w:t>) {  //Переопределенная функиця клика</w:t>
      </w:r>
    </w:p>
    <w:p w14:paraId="2C500C40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guessGame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biggerNum</w:t>
      </w:r>
      <w:r w:rsidRPr="00D51F39">
        <w:rPr>
          <w:rFonts w:ascii="Courier New" w:hAnsi="Courier New" w:cs="Courier New"/>
          <w:sz w:val="24"/>
          <w:szCs w:val="24"/>
        </w:rPr>
        <w:t>();  //Дергаем в игре функцию Больше</w:t>
      </w:r>
    </w:p>
    <w:p w14:paraId="15F2BAA9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boolean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res</w:t>
      </w:r>
      <w:r w:rsidRPr="00D51F39">
        <w:rPr>
          <w:rFonts w:ascii="Courier New" w:hAnsi="Courier New" w:cs="Courier New"/>
          <w:sz w:val="24"/>
          <w:szCs w:val="24"/>
        </w:rPr>
        <w:t xml:space="preserve"> = </w:t>
      </w:r>
      <w:r w:rsidRPr="00D51F39">
        <w:rPr>
          <w:rFonts w:ascii="Courier New" w:hAnsi="Courier New" w:cs="Courier New"/>
          <w:sz w:val="24"/>
          <w:szCs w:val="24"/>
          <w:lang w:val="en-US"/>
        </w:rPr>
        <w:t>guessGame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checkNumberBigger</w:t>
      </w:r>
      <w:r w:rsidRPr="00D51F39">
        <w:rPr>
          <w:rFonts w:ascii="Courier New" w:hAnsi="Courier New" w:cs="Courier New"/>
          <w:sz w:val="24"/>
          <w:szCs w:val="24"/>
        </w:rPr>
        <w:t>();  //Получаем новое число</w:t>
      </w:r>
    </w:p>
    <w:p w14:paraId="1BEF9CD8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checkToWin</w:t>
      </w:r>
      <w:r w:rsidRPr="00D51F39">
        <w:rPr>
          <w:rFonts w:ascii="Courier New" w:hAnsi="Courier New" w:cs="Courier New"/>
          <w:sz w:val="24"/>
          <w:szCs w:val="24"/>
        </w:rPr>
        <w:t>(</w:t>
      </w:r>
      <w:r w:rsidRPr="00D51F39">
        <w:rPr>
          <w:rFonts w:ascii="Courier New" w:hAnsi="Courier New" w:cs="Courier New"/>
          <w:sz w:val="24"/>
          <w:szCs w:val="24"/>
          <w:lang w:val="en-US"/>
        </w:rPr>
        <w:t>res</w:t>
      </w:r>
      <w:r w:rsidRPr="00D51F39">
        <w:rPr>
          <w:rFonts w:ascii="Courier New" w:hAnsi="Courier New" w:cs="Courier New"/>
          <w:sz w:val="24"/>
          <w:szCs w:val="24"/>
        </w:rPr>
        <w:t>);  //Вызываем функцию проверки на выигрыш</w:t>
      </w:r>
    </w:p>
    <w:p w14:paraId="5260CDD4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6C5232B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};</w:t>
      </w:r>
    </w:p>
    <w:p w14:paraId="33E30AB4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281E6C51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View.OnClickListener equalsBtnListener = new View.OnClickListener(){  //Слушатель кнопки Равно</w:t>
      </w:r>
    </w:p>
    <w:p w14:paraId="322E197F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2D94EE36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@Override</w:t>
      </w:r>
    </w:p>
    <w:p w14:paraId="458355A0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public void onClick(View v) {</w:t>
      </w:r>
    </w:p>
    <w:p w14:paraId="5A78A3F4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    endGame</w:t>
      </w:r>
      <w:r w:rsidRPr="00D51F39">
        <w:rPr>
          <w:rFonts w:ascii="Courier New" w:hAnsi="Courier New" w:cs="Courier New"/>
          <w:sz w:val="24"/>
          <w:szCs w:val="24"/>
        </w:rPr>
        <w:t>();</w:t>
      </w:r>
    </w:p>
    <w:p w14:paraId="6136B6C2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}  //Переопределяем функцию клика и вызываем метод конца игры</w:t>
      </w:r>
    </w:p>
    <w:p w14:paraId="0B0E18A1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36D39E66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6F707496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14:paraId="48358DE9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public boolean onOptionsItemSelected(@NonNull MenuItem item) {  //Слушатель кнопок на верхней панели Action Bar</w:t>
      </w:r>
    </w:p>
    <w:p w14:paraId="49920161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switch</w:t>
      </w:r>
      <w:r w:rsidRPr="00D51F39">
        <w:rPr>
          <w:rFonts w:ascii="Courier New" w:hAnsi="Courier New" w:cs="Courier New"/>
          <w:sz w:val="24"/>
          <w:szCs w:val="24"/>
        </w:rPr>
        <w:t xml:space="preserve"> (</w:t>
      </w:r>
      <w:r w:rsidRPr="00D51F39">
        <w:rPr>
          <w:rFonts w:ascii="Courier New" w:hAnsi="Courier New" w:cs="Courier New"/>
          <w:sz w:val="24"/>
          <w:szCs w:val="24"/>
          <w:lang w:val="en-US"/>
        </w:rPr>
        <w:t>item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getItemId</w:t>
      </w:r>
      <w:r w:rsidRPr="00D51F39">
        <w:rPr>
          <w:rFonts w:ascii="Courier New" w:hAnsi="Courier New" w:cs="Courier New"/>
          <w:sz w:val="24"/>
          <w:szCs w:val="24"/>
        </w:rPr>
        <w:t xml:space="preserve">()) {  //Перебераем свичем нажатые кнопки по </w:t>
      </w:r>
      <w:r w:rsidRPr="00D51F39">
        <w:rPr>
          <w:rFonts w:ascii="Courier New" w:hAnsi="Courier New" w:cs="Courier New"/>
          <w:sz w:val="24"/>
          <w:szCs w:val="24"/>
          <w:lang w:val="en-US"/>
        </w:rPr>
        <w:t>id</w:t>
      </w:r>
    </w:p>
    <w:p w14:paraId="014BC8FF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case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android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R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id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home</w:t>
      </w:r>
      <w:r w:rsidRPr="00D51F39">
        <w:rPr>
          <w:rFonts w:ascii="Courier New" w:hAnsi="Courier New" w:cs="Courier New"/>
          <w:sz w:val="24"/>
          <w:szCs w:val="24"/>
        </w:rPr>
        <w:t xml:space="preserve">:  //Если </w:t>
      </w:r>
      <w:r w:rsidRPr="00D51F39">
        <w:rPr>
          <w:rFonts w:ascii="Courier New" w:hAnsi="Courier New" w:cs="Courier New"/>
          <w:sz w:val="24"/>
          <w:szCs w:val="24"/>
          <w:lang w:val="en-US"/>
        </w:rPr>
        <w:t>id</w:t>
      </w:r>
      <w:r w:rsidRPr="00D51F39">
        <w:rPr>
          <w:rFonts w:ascii="Courier New" w:hAnsi="Courier New" w:cs="Courier New"/>
          <w:sz w:val="24"/>
          <w:szCs w:val="24"/>
        </w:rPr>
        <w:t xml:space="preserve"> == </w:t>
      </w:r>
      <w:r w:rsidRPr="00D51F39">
        <w:rPr>
          <w:rFonts w:ascii="Courier New" w:hAnsi="Courier New" w:cs="Courier New"/>
          <w:sz w:val="24"/>
          <w:szCs w:val="24"/>
          <w:lang w:val="en-US"/>
        </w:rPr>
        <w:t>home</w:t>
      </w:r>
      <w:r w:rsidRPr="00D51F39">
        <w:rPr>
          <w:rFonts w:ascii="Courier New" w:hAnsi="Courier New" w:cs="Courier New"/>
          <w:sz w:val="24"/>
          <w:szCs w:val="24"/>
        </w:rPr>
        <w:t xml:space="preserve"> (что есть одна наша кнопка со стрелкой, то)</w:t>
      </w:r>
    </w:p>
    <w:p w14:paraId="536AA18C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this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finish</w:t>
      </w:r>
      <w:r w:rsidRPr="00D51F39">
        <w:rPr>
          <w:rFonts w:ascii="Courier New" w:hAnsi="Courier New" w:cs="Courier New"/>
          <w:sz w:val="24"/>
          <w:szCs w:val="24"/>
        </w:rPr>
        <w:t>();  //Останавливаем эту Активити</w:t>
      </w:r>
    </w:p>
    <w:p w14:paraId="3CC45991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return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true</w:t>
      </w:r>
      <w:r w:rsidRPr="00D51F39">
        <w:rPr>
          <w:rFonts w:ascii="Courier New" w:hAnsi="Courier New" w:cs="Courier New"/>
          <w:sz w:val="24"/>
          <w:szCs w:val="24"/>
        </w:rPr>
        <w:t>;</w:t>
      </w:r>
    </w:p>
    <w:p w14:paraId="53ACEF95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}</w:t>
      </w:r>
    </w:p>
    <w:p w14:paraId="2C701427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return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super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onOptionsItemSelected</w:t>
      </w:r>
      <w:r w:rsidRPr="00D51F39">
        <w:rPr>
          <w:rFonts w:ascii="Courier New" w:hAnsi="Courier New" w:cs="Courier New"/>
          <w:sz w:val="24"/>
          <w:szCs w:val="24"/>
        </w:rPr>
        <w:t>(</w:t>
      </w:r>
      <w:r w:rsidRPr="00D51F39">
        <w:rPr>
          <w:rFonts w:ascii="Courier New" w:hAnsi="Courier New" w:cs="Courier New"/>
          <w:sz w:val="24"/>
          <w:szCs w:val="24"/>
          <w:lang w:val="en-US"/>
        </w:rPr>
        <w:t>item</w:t>
      </w:r>
      <w:r w:rsidRPr="00D51F39">
        <w:rPr>
          <w:rFonts w:ascii="Courier New" w:hAnsi="Courier New" w:cs="Courier New"/>
          <w:sz w:val="24"/>
          <w:szCs w:val="24"/>
        </w:rPr>
        <w:t>);</w:t>
      </w:r>
    </w:p>
    <w:p w14:paraId="62C1DAA8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}</w:t>
      </w:r>
    </w:p>
    <w:p w14:paraId="41EE4B9A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</w:p>
    <w:p w14:paraId="6DD7345A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private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void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checkToWin</w:t>
      </w:r>
      <w:r w:rsidRPr="00D51F39">
        <w:rPr>
          <w:rFonts w:ascii="Courier New" w:hAnsi="Courier New" w:cs="Courier New"/>
          <w:sz w:val="24"/>
          <w:szCs w:val="24"/>
        </w:rPr>
        <w:t>(</w:t>
      </w:r>
      <w:r w:rsidRPr="00D51F39">
        <w:rPr>
          <w:rFonts w:ascii="Courier New" w:hAnsi="Courier New" w:cs="Courier New"/>
          <w:sz w:val="24"/>
          <w:szCs w:val="24"/>
          <w:lang w:val="en-US"/>
        </w:rPr>
        <w:t>boolean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res</w:t>
      </w:r>
      <w:r w:rsidRPr="00D51F39">
        <w:rPr>
          <w:rFonts w:ascii="Courier New" w:hAnsi="Courier New" w:cs="Courier New"/>
          <w:sz w:val="24"/>
          <w:szCs w:val="24"/>
        </w:rPr>
        <w:t>){  //Функция проверки на выигрыш (данный метод нужен для того,</w:t>
      </w:r>
    </w:p>
    <w:p w14:paraId="74003FA0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// чтобы если пользователь намеренно не нажимает кнопку Равно, то выдать ему два результата, которые могут быть и закончить игру намеренно )</w:t>
      </w:r>
    </w:p>
    <w:p w14:paraId="4895E2B9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</w:p>
    <w:p w14:paraId="3927A7F4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//Собираем из ресурсов </w:t>
      </w:r>
      <w:r w:rsidRPr="00D51F39">
        <w:rPr>
          <w:rFonts w:ascii="Courier New" w:hAnsi="Courier New" w:cs="Courier New"/>
          <w:sz w:val="24"/>
          <w:szCs w:val="24"/>
          <w:lang w:val="en-US"/>
        </w:rPr>
        <w:t>res</w:t>
      </w:r>
      <w:r w:rsidRPr="00D51F39">
        <w:rPr>
          <w:rFonts w:ascii="Courier New" w:hAnsi="Courier New" w:cs="Courier New"/>
          <w:sz w:val="24"/>
          <w:szCs w:val="24"/>
        </w:rPr>
        <w:t xml:space="preserve"> -&gt; </w:t>
      </w:r>
      <w:r w:rsidRPr="00D51F39">
        <w:rPr>
          <w:rFonts w:ascii="Courier New" w:hAnsi="Courier New" w:cs="Courier New"/>
          <w:sz w:val="24"/>
          <w:szCs w:val="24"/>
          <w:lang w:val="en-US"/>
        </w:rPr>
        <w:t>string</w:t>
      </w:r>
      <w:r w:rsidRPr="00D51F39">
        <w:rPr>
          <w:rFonts w:ascii="Courier New" w:hAnsi="Courier New" w:cs="Courier New"/>
          <w:sz w:val="24"/>
          <w:szCs w:val="24"/>
        </w:rPr>
        <w:t xml:space="preserve"> строку для тоста</w:t>
      </w:r>
    </w:p>
    <w:p w14:paraId="4162FFD3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</w:rPr>
        <w:lastRenderedPageBreak/>
        <w:t xml:space="preserve">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String partOne = getString(R.string.end_guess1);</w:t>
      </w:r>
    </w:p>
    <w:p w14:paraId="0DFD26BC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String partTwo = getString(R.string.end_guess2);</w:t>
      </w:r>
    </w:p>
    <w:p w14:paraId="43C3AF0C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if</w:t>
      </w:r>
      <w:r w:rsidRPr="00D51F39">
        <w:rPr>
          <w:rFonts w:ascii="Courier New" w:hAnsi="Courier New" w:cs="Courier New"/>
          <w:sz w:val="24"/>
          <w:szCs w:val="24"/>
        </w:rPr>
        <w:t xml:space="preserve"> (</w:t>
      </w:r>
      <w:r w:rsidRPr="00D51F39">
        <w:rPr>
          <w:rFonts w:ascii="Courier New" w:hAnsi="Courier New" w:cs="Courier New"/>
          <w:sz w:val="24"/>
          <w:szCs w:val="24"/>
          <w:lang w:val="en-US"/>
        </w:rPr>
        <w:t>res</w:t>
      </w:r>
      <w:r w:rsidRPr="00D51F39">
        <w:rPr>
          <w:rFonts w:ascii="Courier New" w:hAnsi="Courier New" w:cs="Courier New"/>
          <w:sz w:val="24"/>
          <w:szCs w:val="24"/>
        </w:rPr>
        <w:t xml:space="preserve">){ //Проверка результата на </w:t>
      </w:r>
      <w:r w:rsidRPr="00D51F39">
        <w:rPr>
          <w:rFonts w:ascii="Courier New" w:hAnsi="Courier New" w:cs="Courier New"/>
          <w:sz w:val="24"/>
          <w:szCs w:val="24"/>
          <w:lang w:val="en-US"/>
        </w:rPr>
        <w:t>True</w:t>
      </w:r>
    </w:p>
    <w:p w14:paraId="451F3467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checkAttempts</w:t>
      </w:r>
      <w:r w:rsidRPr="00D51F39">
        <w:rPr>
          <w:rFonts w:ascii="Courier New" w:hAnsi="Courier New" w:cs="Courier New"/>
          <w:sz w:val="24"/>
          <w:szCs w:val="24"/>
        </w:rPr>
        <w:t>(); //Вызываем функицю уменьшения количества попыток</w:t>
      </w:r>
    </w:p>
    <w:p w14:paraId="592A337A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int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temp</w:t>
      </w:r>
      <w:r w:rsidRPr="00D51F39">
        <w:rPr>
          <w:rFonts w:ascii="Courier New" w:hAnsi="Courier New" w:cs="Courier New"/>
          <w:sz w:val="24"/>
          <w:szCs w:val="24"/>
        </w:rPr>
        <w:t xml:space="preserve"> = </w:t>
      </w:r>
      <w:r w:rsidRPr="00D51F39">
        <w:rPr>
          <w:rFonts w:ascii="Courier New" w:hAnsi="Courier New" w:cs="Courier New"/>
          <w:sz w:val="24"/>
          <w:szCs w:val="24"/>
          <w:lang w:val="en-US"/>
        </w:rPr>
        <w:t>guessGame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getMidCount</w:t>
      </w:r>
      <w:r w:rsidRPr="00D51F39">
        <w:rPr>
          <w:rFonts w:ascii="Courier New" w:hAnsi="Courier New" w:cs="Courier New"/>
          <w:sz w:val="24"/>
          <w:szCs w:val="24"/>
        </w:rPr>
        <w:t>() + 1;  //Вычисляем второе число</w:t>
      </w:r>
    </w:p>
    <w:p w14:paraId="4305A3EA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numText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setText</w:t>
      </w:r>
      <w:r w:rsidRPr="00D51F39">
        <w:rPr>
          <w:rFonts w:ascii="Courier New" w:hAnsi="Courier New" w:cs="Courier New"/>
          <w:sz w:val="24"/>
          <w:szCs w:val="24"/>
        </w:rPr>
        <w:t>(</w:t>
      </w:r>
      <w:r w:rsidRPr="00D51F39">
        <w:rPr>
          <w:rFonts w:ascii="Courier New" w:hAnsi="Courier New" w:cs="Courier New"/>
          <w:sz w:val="24"/>
          <w:szCs w:val="24"/>
          <w:lang w:val="en-US"/>
        </w:rPr>
        <w:t>partOne</w:t>
      </w:r>
      <w:r w:rsidRPr="00D51F39">
        <w:rPr>
          <w:rFonts w:ascii="Courier New" w:hAnsi="Courier New" w:cs="Courier New"/>
          <w:sz w:val="24"/>
          <w:szCs w:val="24"/>
        </w:rPr>
        <w:t xml:space="preserve"> + "\</w:t>
      </w:r>
      <w:r w:rsidRPr="00D51F39">
        <w:rPr>
          <w:rFonts w:ascii="Courier New" w:hAnsi="Courier New" w:cs="Courier New"/>
          <w:sz w:val="24"/>
          <w:szCs w:val="24"/>
          <w:lang w:val="en-US"/>
        </w:rPr>
        <w:t>n</w:t>
      </w:r>
      <w:r w:rsidRPr="00D51F39">
        <w:rPr>
          <w:rFonts w:ascii="Courier New" w:hAnsi="Courier New" w:cs="Courier New"/>
          <w:sz w:val="24"/>
          <w:szCs w:val="24"/>
        </w:rPr>
        <w:t xml:space="preserve">" + </w:t>
      </w:r>
      <w:r w:rsidRPr="00D51F39">
        <w:rPr>
          <w:rFonts w:ascii="Courier New" w:hAnsi="Courier New" w:cs="Courier New"/>
          <w:sz w:val="24"/>
          <w:szCs w:val="24"/>
          <w:lang w:val="en-US"/>
        </w:rPr>
        <w:t>guessGame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getMidCount</w:t>
      </w:r>
      <w:r w:rsidRPr="00D51F39">
        <w:rPr>
          <w:rFonts w:ascii="Courier New" w:hAnsi="Courier New" w:cs="Courier New"/>
          <w:sz w:val="24"/>
          <w:szCs w:val="24"/>
        </w:rPr>
        <w:t>() + "\</w:t>
      </w:r>
      <w:r w:rsidRPr="00D51F39">
        <w:rPr>
          <w:rFonts w:ascii="Courier New" w:hAnsi="Courier New" w:cs="Courier New"/>
          <w:sz w:val="24"/>
          <w:szCs w:val="24"/>
          <w:lang w:val="en-US"/>
        </w:rPr>
        <w:t>n</w:t>
      </w:r>
      <w:r w:rsidRPr="00D51F39">
        <w:rPr>
          <w:rFonts w:ascii="Courier New" w:hAnsi="Courier New" w:cs="Courier New"/>
          <w:sz w:val="24"/>
          <w:szCs w:val="24"/>
        </w:rPr>
        <w:t xml:space="preserve">" + </w:t>
      </w:r>
      <w:r w:rsidRPr="00D51F39">
        <w:rPr>
          <w:rFonts w:ascii="Courier New" w:hAnsi="Courier New" w:cs="Courier New"/>
          <w:sz w:val="24"/>
          <w:szCs w:val="24"/>
          <w:lang w:val="en-US"/>
        </w:rPr>
        <w:t>partTwo</w:t>
      </w:r>
      <w:r w:rsidRPr="00D51F39">
        <w:rPr>
          <w:rFonts w:ascii="Courier New" w:hAnsi="Courier New" w:cs="Courier New"/>
          <w:sz w:val="24"/>
          <w:szCs w:val="24"/>
        </w:rPr>
        <w:t xml:space="preserve"> + "\</w:t>
      </w:r>
      <w:r w:rsidRPr="00D51F39">
        <w:rPr>
          <w:rFonts w:ascii="Courier New" w:hAnsi="Courier New" w:cs="Courier New"/>
          <w:sz w:val="24"/>
          <w:szCs w:val="24"/>
          <w:lang w:val="en-US"/>
        </w:rPr>
        <w:t>n</w:t>
      </w:r>
      <w:r w:rsidRPr="00D51F39">
        <w:rPr>
          <w:rFonts w:ascii="Courier New" w:hAnsi="Courier New" w:cs="Courier New"/>
          <w:sz w:val="24"/>
          <w:szCs w:val="24"/>
        </w:rPr>
        <w:t xml:space="preserve">"  + </w:t>
      </w:r>
      <w:r w:rsidRPr="00D51F39">
        <w:rPr>
          <w:rFonts w:ascii="Courier New" w:hAnsi="Courier New" w:cs="Courier New"/>
          <w:sz w:val="24"/>
          <w:szCs w:val="24"/>
          <w:lang w:val="en-US"/>
        </w:rPr>
        <w:t>temp</w:t>
      </w:r>
      <w:r w:rsidRPr="00D51F39">
        <w:rPr>
          <w:rFonts w:ascii="Courier New" w:hAnsi="Courier New" w:cs="Courier New"/>
          <w:sz w:val="24"/>
          <w:szCs w:val="24"/>
        </w:rPr>
        <w:t>);  //Выводим два числа на Активити</w:t>
      </w:r>
    </w:p>
    <w:p w14:paraId="4A6E249E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endGame</w:t>
      </w:r>
      <w:r w:rsidRPr="00D51F39">
        <w:rPr>
          <w:rFonts w:ascii="Courier New" w:hAnsi="Courier New" w:cs="Courier New"/>
          <w:sz w:val="24"/>
          <w:szCs w:val="24"/>
        </w:rPr>
        <w:t>();  //Вызываем функицю конца игры</w:t>
      </w:r>
    </w:p>
    <w:p w14:paraId="7E7FAEB7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}</w:t>
      </w:r>
    </w:p>
    <w:p w14:paraId="035EA336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else</w:t>
      </w:r>
      <w:r w:rsidRPr="00D51F39">
        <w:rPr>
          <w:rFonts w:ascii="Courier New" w:hAnsi="Courier New" w:cs="Courier New"/>
          <w:sz w:val="24"/>
          <w:szCs w:val="24"/>
        </w:rPr>
        <w:t>{</w:t>
      </w:r>
    </w:p>
    <w:p w14:paraId="60A8047D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checkAttempts</w:t>
      </w:r>
      <w:r w:rsidRPr="00D51F39">
        <w:rPr>
          <w:rFonts w:ascii="Courier New" w:hAnsi="Courier New" w:cs="Courier New"/>
          <w:sz w:val="24"/>
          <w:szCs w:val="24"/>
        </w:rPr>
        <w:t>();  //Уменьшаем число попыток</w:t>
      </w:r>
    </w:p>
    <w:p w14:paraId="28C12041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numText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setText</w:t>
      </w:r>
      <w:r w:rsidRPr="00D51F39">
        <w:rPr>
          <w:rFonts w:ascii="Courier New" w:hAnsi="Courier New" w:cs="Courier New"/>
          <w:sz w:val="24"/>
          <w:szCs w:val="24"/>
        </w:rPr>
        <w:t>(</w:t>
      </w:r>
      <w:r w:rsidRPr="00D51F39">
        <w:rPr>
          <w:rFonts w:ascii="Courier New" w:hAnsi="Courier New" w:cs="Courier New"/>
          <w:sz w:val="24"/>
          <w:szCs w:val="24"/>
          <w:lang w:val="en-US"/>
        </w:rPr>
        <w:t>guessGame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getMidCount</w:t>
      </w:r>
      <w:r w:rsidRPr="00D51F39">
        <w:rPr>
          <w:rFonts w:ascii="Courier New" w:hAnsi="Courier New" w:cs="Courier New"/>
          <w:sz w:val="24"/>
          <w:szCs w:val="24"/>
        </w:rPr>
        <w:t>() + "?");  //Обновляем на Активити число попыток</w:t>
      </w:r>
    </w:p>
    <w:p w14:paraId="13FF2639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}</w:t>
      </w:r>
    </w:p>
    <w:p w14:paraId="3E6A0C8F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}</w:t>
      </w:r>
    </w:p>
    <w:p w14:paraId="0570981A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</w:p>
    <w:p w14:paraId="4B87E23B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private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void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checkAttempts</w:t>
      </w:r>
      <w:r w:rsidRPr="00D51F39">
        <w:rPr>
          <w:rFonts w:ascii="Courier New" w:hAnsi="Courier New" w:cs="Courier New"/>
          <w:sz w:val="24"/>
          <w:szCs w:val="24"/>
        </w:rPr>
        <w:t>(){ //Функция уменьшения числа попыток</w:t>
      </w:r>
    </w:p>
    <w:p w14:paraId="36FEC188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attempts</w:t>
      </w:r>
      <w:r w:rsidRPr="00D51F39">
        <w:rPr>
          <w:rFonts w:ascii="Courier New" w:hAnsi="Courier New" w:cs="Courier New"/>
          <w:sz w:val="24"/>
          <w:szCs w:val="24"/>
        </w:rPr>
        <w:t xml:space="preserve"> = </w:t>
      </w:r>
      <w:r w:rsidRPr="00D51F39">
        <w:rPr>
          <w:rFonts w:ascii="Courier New" w:hAnsi="Courier New" w:cs="Courier New"/>
          <w:sz w:val="24"/>
          <w:szCs w:val="24"/>
          <w:lang w:val="en-US"/>
        </w:rPr>
        <w:t>attempts</w:t>
      </w:r>
      <w:r w:rsidRPr="00D51F39">
        <w:rPr>
          <w:rFonts w:ascii="Courier New" w:hAnsi="Courier New" w:cs="Courier New"/>
          <w:sz w:val="24"/>
          <w:szCs w:val="24"/>
        </w:rPr>
        <w:t xml:space="preserve"> - 1;  //Уменьшаем попытки на 1</w:t>
      </w:r>
    </w:p>
    <w:p w14:paraId="66535EE9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limitPhoneText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setText</w:t>
      </w:r>
      <w:r w:rsidRPr="00D51F39">
        <w:rPr>
          <w:rFonts w:ascii="Courier New" w:hAnsi="Courier New" w:cs="Courier New"/>
          <w:sz w:val="24"/>
          <w:szCs w:val="24"/>
        </w:rPr>
        <w:t xml:space="preserve">("" + </w:t>
      </w:r>
      <w:r w:rsidRPr="00D51F39">
        <w:rPr>
          <w:rFonts w:ascii="Courier New" w:hAnsi="Courier New" w:cs="Courier New"/>
          <w:sz w:val="24"/>
          <w:szCs w:val="24"/>
          <w:lang w:val="en-US"/>
        </w:rPr>
        <w:t>attempts</w:t>
      </w:r>
      <w:r w:rsidRPr="00D51F39">
        <w:rPr>
          <w:rFonts w:ascii="Courier New" w:hAnsi="Courier New" w:cs="Courier New"/>
          <w:sz w:val="24"/>
          <w:szCs w:val="24"/>
        </w:rPr>
        <w:t>);  //Выводим новое число попыток</w:t>
      </w:r>
    </w:p>
    <w:p w14:paraId="276D0F0D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if</w:t>
      </w:r>
      <w:r w:rsidRPr="00D51F39">
        <w:rPr>
          <w:rFonts w:ascii="Courier New" w:hAnsi="Courier New" w:cs="Courier New"/>
          <w:sz w:val="24"/>
          <w:szCs w:val="24"/>
        </w:rPr>
        <w:t>(</w:t>
      </w:r>
      <w:r w:rsidRPr="00D51F39">
        <w:rPr>
          <w:rFonts w:ascii="Courier New" w:hAnsi="Courier New" w:cs="Courier New"/>
          <w:sz w:val="24"/>
          <w:szCs w:val="24"/>
          <w:lang w:val="en-US"/>
        </w:rPr>
        <w:t>attempts</w:t>
      </w:r>
      <w:r w:rsidRPr="00D51F39">
        <w:rPr>
          <w:rFonts w:ascii="Courier New" w:hAnsi="Courier New" w:cs="Courier New"/>
          <w:sz w:val="24"/>
          <w:szCs w:val="24"/>
        </w:rPr>
        <w:t xml:space="preserve"> == 0){  //Если попытки кончались, то</w:t>
      </w:r>
    </w:p>
    <w:p w14:paraId="1DE7299C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Toast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makeText</w:t>
      </w:r>
      <w:r w:rsidRPr="00D51F39">
        <w:rPr>
          <w:rFonts w:ascii="Courier New" w:hAnsi="Courier New" w:cs="Courier New"/>
          <w:sz w:val="24"/>
          <w:szCs w:val="24"/>
        </w:rPr>
        <w:t>(</w:t>
      </w:r>
      <w:r w:rsidRPr="00D51F39">
        <w:rPr>
          <w:rFonts w:ascii="Courier New" w:hAnsi="Courier New" w:cs="Courier New"/>
          <w:sz w:val="24"/>
          <w:szCs w:val="24"/>
          <w:lang w:val="en-US"/>
        </w:rPr>
        <w:t>this</w:t>
      </w:r>
      <w:r w:rsidRPr="00D51F39">
        <w:rPr>
          <w:rFonts w:ascii="Courier New" w:hAnsi="Courier New" w:cs="Courier New"/>
          <w:sz w:val="24"/>
          <w:szCs w:val="24"/>
        </w:rPr>
        <w:t xml:space="preserve">, "Я проиграл...", </w:t>
      </w:r>
      <w:r w:rsidRPr="00D51F39">
        <w:rPr>
          <w:rFonts w:ascii="Courier New" w:hAnsi="Courier New" w:cs="Courier New"/>
          <w:sz w:val="24"/>
          <w:szCs w:val="24"/>
          <w:lang w:val="en-US"/>
        </w:rPr>
        <w:t>Toast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LENGTH</w:t>
      </w:r>
      <w:r w:rsidRPr="00D51F39">
        <w:rPr>
          <w:rFonts w:ascii="Courier New" w:hAnsi="Courier New" w:cs="Courier New"/>
          <w:sz w:val="24"/>
          <w:szCs w:val="24"/>
        </w:rPr>
        <w:t>_</w:t>
      </w:r>
      <w:r w:rsidRPr="00D51F39">
        <w:rPr>
          <w:rFonts w:ascii="Courier New" w:hAnsi="Courier New" w:cs="Courier New"/>
          <w:sz w:val="24"/>
          <w:szCs w:val="24"/>
          <w:lang w:val="en-US"/>
        </w:rPr>
        <w:t>SHORT</w:t>
      </w:r>
      <w:r w:rsidRPr="00D51F39">
        <w:rPr>
          <w:rFonts w:ascii="Courier New" w:hAnsi="Courier New" w:cs="Courier New"/>
          <w:sz w:val="24"/>
          <w:szCs w:val="24"/>
        </w:rPr>
        <w:t>).</w:t>
      </w:r>
      <w:r w:rsidRPr="00D51F39">
        <w:rPr>
          <w:rFonts w:ascii="Courier New" w:hAnsi="Courier New" w:cs="Courier New"/>
          <w:sz w:val="24"/>
          <w:szCs w:val="24"/>
          <w:lang w:val="en-US"/>
        </w:rPr>
        <w:t>show</w:t>
      </w:r>
      <w:r w:rsidRPr="00D51F39">
        <w:rPr>
          <w:rFonts w:ascii="Courier New" w:hAnsi="Courier New" w:cs="Courier New"/>
          <w:sz w:val="24"/>
          <w:szCs w:val="24"/>
        </w:rPr>
        <w:t>();  //Выводим тост с сообщением о конце игры</w:t>
      </w:r>
    </w:p>
    <w:p w14:paraId="48340EE0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this</w:t>
      </w:r>
      <w:r w:rsidRPr="00D51F39">
        <w:rPr>
          <w:rFonts w:ascii="Courier New" w:hAnsi="Courier New" w:cs="Courier New"/>
          <w:sz w:val="24"/>
          <w:szCs w:val="24"/>
        </w:rPr>
        <w:t>.</w:t>
      </w:r>
      <w:r w:rsidRPr="00D51F39">
        <w:rPr>
          <w:rFonts w:ascii="Courier New" w:hAnsi="Courier New" w:cs="Courier New"/>
          <w:sz w:val="24"/>
          <w:szCs w:val="24"/>
          <w:lang w:val="en-US"/>
        </w:rPr>
        <w:t>finish</w:t>
      </w:r>
      <w:r w:rsidRPr="00D51F39">
        <w:rPr>
          <w:rFonts w:ascii="Courier New" w:hAnsi="Courier New" w:cs="Courier New"/>
          <w:sz w:val="24"/>
          <w:szCs w:val="24"/>
        </w:rPr>
        <w:t>();  //Закрываем эту Активити и возвращаемся на Главную</w:t>
      </w:r>
    </w:p>
    <w:p w14:paraId="102B92FA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2B22E00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89BA425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45F4F9E1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private void endGame(){ //Функция конца игры</w:t>
      </w:r>
    </w:p>
    <w:p w14:paraId="62230FCB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Toast.makeText(this, getText(R.string.end_guess_game).toString(), Toast.LENGTH_SHORT).show();  //Выводим тост с поздравлением</w:t>
      </w:r>
    </w:p>
    <w:p w14:paraId="7621BD87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Handler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handler</w:t>
      </w:r>
      <w:r w:rsidRPr="00D51F39">
        <w:rPr>
          <w:rFonts w:ascii="Courier New" w:hAnsi="Courier New" w:cs="Courier New"/>
          <w:sz w:val="24"/>
          <w:szCs w:val="24"/>
        </w:rPr>
        <w:t xml:space="preserve"> = </w:t>
      </w:r>
      <w:r w:rsidRPr="00D51F39">
        <w:rPr>
          <w:rFonts w:ascii="Courier New" w:hAnsi="Courier New" w:cs="Courier New"/>
          <w:sz w:val="24"/>
          <w:szCs w:val="24"/>
          <w:lang w:val="en-US"/>
        </w:rPr>
        <w:t>new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Handler</w:t>
      </w:r>
      <w:r w:rsidRPr="00D51F39">
        <w:rPr>
          <w:rFonts w:ascii="Courier New" w:hAnsi="Courier New" w:cs="Courier New"/>
          <w:sz w:val="24"/>
          <w:szCs w:val="24"/>
        </w:rPr>
        <w:t>();  //Создаем объект класса для задержки</w:t>
      </w:r>
    </w:p>
    <w:p w14:paraId="0770DBA2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Runnable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r</w:t>
      </w:r>
      <w:r w:rsidRPr="00D51F39">
        <w:rPr>
          <w:rFonts w:ascii="Courier New" w:hAnsi="Courier New" w:cs="Courier New"/>
          <w:sz w:val="24"/>
          <w:szCs w:val="24"/>
        </w:rPr>
        <w:t xml:space="preserve"> = </w:t>
      </w:r>
      <w:r w:rsidRPr="00D51F39">
        <w:rPr>
          <w:rFonts w:ascii="Courier New" w:hAnsi="Courier New" w:cs="Courier New"/>
          <w:sz w:val="24"/>
          <w:szCs w:val="24"/>
          <w:lang w:val="en-US"/>
        </w:rPr>
        <w:t>new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Runnable</w:t>
      </w:r>
      <w:r w:rsidRPr="00D51F39">
        <w:rPr>
          <w:rFonts w:ascii="Courier New" w:hAnsi="Courier New" w:cs="Courier New"/>
          <w:sz w:val="24"/>
          <w:szCs w:val="24"/>
        </w:rPr>
        <w:t>() {  //Создаем объект Рунейбл, чтобы вывести что-то после конца задержки</w:t>
      </w:r>
    </w:p>
    <w:p w14:paraId="0FA6856F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public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void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run</w:t>
      </w:r>
      <w:r w:rsidRPr="00D51F39">
        <w:rPr>
          <w:rFonts w:ascii="Courier New" w:hAnsi="Courier New" w:cs="Courier New"/>
          <w:sz w:val="24"/>
          <w:szCs w:val="24"/>
        </w:rPr>
        <w:t xml:space="preserve">() {  //Переходим на Главную </w:t>
      </w:r>
      <w:r w:rsidRPr="00D51F39">
        <w:rPr>
          <w:rFonts w:ascii="Courier New" w:hAnsi="Courier New" w:cs="Courier New"/>
          <w:sz w:val="24"/>
          <w:szCs w:val="24"/>
          <w:lang w:val="en-US"/>
        </w:rPr>
        <w:t>Активити после конца задержки</w:t>
      </w:r>
    </w:p>
    <w:p w14:paraId="0259B3EB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        Intent intent = new Intent(getApplicationContext(), MainActivity.class);</w:t>
      </w:r>
    </w:p>
    <w:p w14:paraId="4657E183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        startActivity(intent);</w:t>
      </w:r>
    </w:p>
    <w:p w14:paraId="34733FB3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45F9017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};</w:t>
      </w:r>
    </w:p>
    <w:p w14:paraId="2127A8EF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handler.postDelayed(r, 1000);  //Ждем секунду и выполняем код из Рунейбл</w:t>
      </w:r>
    </w:p>
    <w:p w14:paraId="0988A5DB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51F39">
        <w:rPr>
          <w:rFonts w:ascii="Courier New" w:hAnsi="Courier New" w:cs="Courier New"/>
          <w:sz w:val="24"/>
          <w:szCs w:val="24"/>
        </w:rPr>
        <w:t>}</w:t>
      </w:r>
    </w:p>
    <w:p w14:paraId="5A4F6B8B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</w:p>
    <w:p w14:paraId="33DD9B0C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</w:rPr>
      </w:pPr>
      <w:r w:rsidRPr="00D51F39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private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void</w:t>
      </w:r>
      <w:r w:rsidRPr="00D51F39">
        <w:rPr>
          <w:rFonts w:ascii="Courier New" w:hAnsi="Courier New" w:cs="Courier New"/>
          <w:sz w:val="24"/>
          <w:szCs w:val="24"/>
        </w:rPr>
        <w:t xml:space="preserve"> </w:t>
      </w:r>
      <w:r w:rsidRPr="00D51F39">
        <w:rPr>
          <w:rFonts w:ascii="Courier New" w:hAnsi="Courier New" w:cs="Courier New"/>
          <w:sz w:val="24"/>
          <w:szCs w:val="24"/>
          <w:lang w:val="en-US"/>
        </w:rPr>
        <w:t>init</w:t>
      </w:r>
      <w:r w:rsidRPr="00D51F39">
        <w:rPr>
          <w:rFonts w:ascii="Courier New" w:hAnsi="Courier New" w:cs="Courier New"/>
          <w:sz w:val="24"/>
          <w:szCs w:val="24"/>
        </w:rPr>
        <w:t>(){  //Функция привязки полей к объектам для связки графики и кода</w:t>
      </w:r>
    </w:p>
    <w:p w14:paraId="5791F63F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</w:rPr>
        <w:t xml:space="preserve">        </w:t>
      </w:r>
      <w:r w:rsidRPr="00D51F39">
        <w:rPr>
          <w:rFonts w:ascii="Courier New" w:hAnsi="Courier New" w:cs="Courier New"/>
          <w:sz w:val="24"/>
          <w:szCs w:val="24"/>
          <w:lang w:val="en-US"/>
        </w:rPr>
        <w:t>lessBtn = findViewById(R.id.lessBtn);</w:t>
      </w:r>
    </w:p>
    <w:p w14:paraId="15A0B564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bigBtn = findViewById(R.id.bigBtn);</w:t>
      </w:r>
    </w:p>
    <w:p w14:paraId="515B8363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equalsBtn = findViewById(R.id.equalsBtn);</w:t>
      </w:r>
    </w:p>
    <w:p w14:paraId="3ECC406F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phoneAttemptsText = findViewById(R.id.phoneAttemptsText);</w:t>
      </w:r>
    </w:p>
    <w:p w14:paraId="3CD0C980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limitPhoneText = findViewById(R.id.limitPhoneText);</w:t>
      </w:r>
    </w:p>
    <w:p w14:paraId="30CF11E9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    numText = findViewById(R.id.gameText);</w:t>
      </w:r>
    </w:p>
    <w:p w14:paraId="12EEEC64" w14:textId="77777777" w:rsidR="00D51F39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20867FD" w14:textId="688892AA" w:rsidR="007F6D15" w:rsidRPr="00D51F39" w:rsidRDefault="00D51F39" w:rsidP="00D51F39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D51F3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A6F854F" w14:textId="77777777" w:rsidR="00D51F39" w:rsidRPr="009B260E" w:rsidRDefault="00D51F39" w:rsidP="00D51F39">
      <w:pPr>
        <w:pStyle w:val="a9"/>
        <w:rPr>
          <w:lang w:val="en-US"/>
        </w:rPr>
      </w:pPr>
    </w:p>
    <w:p w14:paraId="2953A690" w14:textId="2C1D478E" w:rsidR="005B5FE7" w:rsidRPr="008F530C" w:rsidRDefault="007F6D15" w:rsidP="008F530C">
      <w:pPr>
        <w:pStyle w:val="23"/>
        <w:rPr>
          <w:lang w:val="en-US"/>
        </w:rPr>
      </w:pPr>
      <w:bookmarkStart w:id="17" w:name="_Toc129570036"/>
      <w:r w:rsidRPr="00DF21D4">
        <w:rPr>
          <w:lang w:val="en-US"/>
        </w:rPr>
        <w:t>6.</w:t>
      </w:r>
      <w:r>
        <w:rPr>
          <w:lang w:val="en-US"/>
        </w:rPr>
        <w:t>3</w:t>
      </w:r>
      <w:r w:rsidRPr="00DF21D4">
        <w:rPr>
          <w:lang w:val="en-US"/>
        </w:rPr>
        <w:t xml:space="preserve"> </w:t>
      </w:r>
      <w:r>
        <w:t>Кл</w:t>
      </w:r>
      <w:r w:rsidRPr="007C4585">
        <w:t>а</w:t>
      </w:r>
      <w:r>
        <w:t>сс</w:t>
      </w:r>
      <w:r w:rsidRPr="00DF21D4">
        <w:rPr>
          <w:lang w:val="en-US"/>
        </w:rPr>
        <w:t xml:space="preserve"> </w:t>
      </w:r>
      <w:r w:rsidR="008F530C" w:rsidRPr="008F530C">
        <w:rPr>
          <w:lang w:val="en-US"/>
        </w:rPr>
        <w:t>GuessPhoneNumberActivity</w:t>
      </w:r>
      <w:bookmarkEnd w:id="17"/>
    </w:p>
    <w:p w14:paraId="27E4CB63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>package com.example.guesstheumbergame.Activity;</w:t>
      </w:r>
    </w:p>
    <w:p w14:paraId="0F5B618B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3FB9DD66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>import android.content.Intent;</w:t>
      </w:r>
    </w:p>
    <w:p w14:paraId="586F6BF8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>import android.os.Bundle;</w:t>
      </w:r>
    </w:p>
    <w:p w14:paraId="458DE1BC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>import android.os.Handler;</w:t>
      </w:r>
    </w:p>
    <w:p w14:paraId="6F19BE90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>import android.view.MenuItem;</w:t>
      </w:r>
    </w:p>
    <w:p w14:paraId="49B08F46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>import android.view.View;</w:t>
      </w:r>
    </w:p>
    <w:p w14:paraId="15755F1A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>import android.widget.Button;</w:t>
      </w:r>
    </w:p>
    <w:p w14:paraId="52CE26C9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>import android.widget.EditText;</w:t>
      </w:r>
    </w:p>
    <w:p w14:paraId="49B2CBA7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>import android.widget.TextView;</w:t>
      </w:r>
    </w:p>
    <w:p w14:paraId="6B3BAF51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>import android.widget.Toast;</w:t>
      </w:r>
    </w:p>
    <w:p w14:paraId="6BC1949C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7C6F0AF2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>import androidx.annotation.NonNull;</w:t>
      </w:r>
    </w:p>
    <w:p w14:paraId="4B03E3DE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>import androidx.appcompat.app.ActionBar;</w:t>
      </w:r>
    </w:p>
    <w:p w14:paraId="6F49A286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>import androidx.appcompat.app.AppCompatActivity;</w:t>
      </w:r>
    </w:p>
    <w:p w14:paraId="76ECD794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77172DFE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>import com.example.guesstheumbergame.Game.GuessGame;</w:t>
      </w:r>
    </w:p>
    <w:p w14:paraId="4F4C5266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>import com.example.guesstheumbergame.R;</w:t>
      </w:r>
    </w:p>
    <w:p w14:paraId="3E01E6E6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6A03E935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>public class GuessPhoneNumberActivity extends AppCompatActivity  {</w:t>
      </w:r>
    </w:p>
    <w:p w14:paraId="3316866C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9B260E">
        <w:rPr>
          <w:rFonts w:ascii="Courier New" w:hAnsi="Courier New" w:cs="Courier New"/>
          <w:sz w:val="24"/>
          <w:szCs w:val="24"/>
        </w:rPr>
        <w:t>//Иницаиализируем переменные для Активити</w:t>
      </w:r>
    </w:p>
    <w:p w14:paraId="022FB3DB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private</w:t>
      </w:r>
      <w:r w:rsidRPr="009B260E">
        <w:rPr>
          <w:rFonts w:ascii="Courier New" w:hAnsi="Courier New" w:cs="Courier New"/>
          <w:sz w:val="24"/>
          <w:szCs w:val="24"/>
        </w:rPr>
        <w:t xml:space="preserve"> </w:t>
      </w:r>
      <w:r w:rsidRPr="009B260E">
        <w:rPr>
          <w:rFonts w:ascii="Courier New" w:hAnsi="Courier New" w:cs="Courier New"/>
          <w:sz w:val="24"/>
          <w:szCs w:val="24"/>
          <w:lang w:val="en-US"/>
        </w:rPr>
        <w:t>TextView</w:t>
      </w:r>
      <w:r w:rsidRPr="009B260E">
        <w:rPr>
          <w:rFonts w:ascii="Courier New" w:hAnsi="Courier New" w:cs="Courier New"/>
          <w:sz w:val="24"/>
          <w:szCs w:val="24"/>
        </w:rPr>
        <w:t xml:space="preserve"> </w:t>
      </w:r>
      <w:r w:rsidRPr="009B260E">
        <w:rPr>
          <w:rFonts w:ascii="Courier New" w:hAnsi="Courier New" w:cs="Courier New"/>
          <w:sz w:val="24"/>
          <w:szCs w:val="24"/>
          <w:lang w:val="en-US"/>
        </w:rPr>
        <w:t>myAttemptsText</w:t>
      </w:r>
      <w:r w:rsidRPr="009B260E">
        <w:rPr>
          <w:rFonts w:ascii="Courier New" w:hAnsi="Courier New" w:cs="Courier New"/>
          <w:sz w:val="24"/>
          <w:szCs w:val="24"/>
        </w:rPr>
        <w:t>;</w:t>
      </w:r>
    </w:p>
    <w:p w14:paraId="7B138B22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private TextView limitText;</w:t>
      </w:r>
    </w:p>
    <w:p w14:paraId="37CD887F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private EditText numEditText;</w:t>
      </w:r>
    </w:p>
    <w:p w14:paraId="62FA4554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private Button enterBtn;</w:t>
      </w:r>
    </w:p>
    <w:p w14:paraId="36429583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private TextView resText;</w:t>
      </w:r>
    </w:p>
    <w:p w14:paraId="336E8EF1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336E90EA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private GuessGame guessTheGame; //Инициализируем класс игры</w:t>
      </w:r>
    </w:p>
    <w:p w14:paraId="33BA20EC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private int attempts; //счетчик</w:t>
      </w:r>
    </w:p>
    <w:p w14:paraId="068DD541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0A3AD816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14:paraId="0E8083AF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protected void onCreate(Bundle savedInstanceState) {</w:t>
      </w:r>
    </w:p>
    <w:p w14:paraId="7348932F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super.onCreate(savedInstanceState);</w:t>
      </w:r>
    </w:p>
    <w:p w14:paraId="42435E45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setContentView(R.layout.activity_phone_game);</w:t>
      </w:r>
    </w:p>
    <w:p w14:paraId="2D8461FF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4AB040D0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ActionBar actionBar = getSupportActionBar(); //Инициализируем Action Bar (фиолетовая полоска сверху)</w:t>
      </w:r>
    </w:p>
    <w:p w14:paraId="66B348D9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actionBar</w:t>
      </w:r>
      <w:r w:rsidRPr="009B260E">
        <w:rPr>
          <w:rFonts w:ascii="Courier New" w:hAnsi="Courier New" w:cs="Courier New"/>
          <w:sz w:val="24"/>
          <w:szCs w:val="24"/>
        </w:rPr>
        <w:t>.</w:t>
      </w:r>
      <w:r w:rsidRPr="009B260E">
        <w:rPr>
          <w:rFonts w:ascii="Courier New" w:hAnsi="Courier New" w:cs="Courier New"/>
          <w:sz w:val="24"/>
          <w:szCs w:val="24"/>
          <w:lang w:val="en-US"/>
        </w:rPr>
        <w:t>setDisplayHomeAsUpEnabled</w:t>
      </w:r>
      <w:r w:rsidRPr="009B260E">
        <w:rPr>
          <w:rFonts w:ascii="Courier New" w:hAnsi="Courier New" w:cs="Courier New"/>
          <w:sz w:val="24"/>
          <w:szCs w:val="24"/>
        </w:rPr>
        <w:t>(</w:t>
      </w:r>
      <w:r w:rsidRPr="009B260E">
        <w:rPr>
          <w:rFonts w:ascii="Courier New" w:hAnsi="Courier New" w:cs="Courier New"/>
          <w:sz w:val="24"/>
          <w:szCs w:val="24"/>
          <w:lang w:val="en-US"/>
        </w:rPr>
        <w:t>true</w:t>
      </w:r>
      <w:r w:rsidRPr="009B260E">
        <w:rPr>
          <w:rFonts w:ascii="Courier New" w:hAnsi="Courier New" w:cs="Courier New"/>
          <w:sz w:val="24"/>
          <w:szCs w:val="24"/>
        </w:rPr>
        <w:t>); //Отображаем на ней стрелку, которая будет вести на главную Активити</w:t>
      </w:r>
    </w:p>
    <w:p w14:paraId="06FE8C25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</w:p>
    <w:p w14:paraId="6E531CB7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init</w:t>
      </w:r>
      <w:r w:rsidRPr="009B260E">
        <w:rPr>
          <w:rFonts w:ascii="Courier New" w:hAnsi="Courier New" w:cs="Courier New"/>
          <w:sz w:val="24"/>
          <w:szCs w:val="24"/>
        </w:rPr>
        <w:t>(); //Функиця инициализации всех компонентов</w:t>
      </w:r>
    </w:p>
    <w:p w14:paraId="058177F1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</w:p>
    <w:p w14:paraId="52E31BE9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Bundle</w:t>
      </w:r>
      <w:r w:rsidRPr="009B260E">
        <w:rPr>
          <w:rFonts w:ascii="Courier New" w:hAnsi="Courier New" w:cs="Courier New"/>
          <w:sz w:val="24"/>
          <w:szCs w:val="24"/>
        </w:rPr>
        <w:t xml:space="preserve"> </w:t>
      </w:r>
      <w:r w:rsidRPr="009B260E">
        <w:rPr>
          <w:rFonts w:ascii="Courier New" w:hAnsi="Courier New" w:cs="Courier New"/>
          <w:sz w:val="24"/>
          <w:szCs w:val="24"/>
          <w:lang w:val="en-US"/>
        </w:rPr>
        <w:t>arguments</w:t>
      </w:r>
      <w:r w:rsidRPr="009B260E">
        <w:rPr>
          <w:rFonts w:ascii="Courier New" w:hAnsi="Courier New" w:cs="Courier New"/>
          <w:sz w:val="24"/>
          <w:szCs w:val="24"/>
        </w:rPr>
        <w:t xml:space="preserve"> = </w:t>
      </w:r>
      <w:r w:rsidRPr="009B260E">
        <w:rPr>
          <w:rFonts w:ascii="Courier New" w:hAnsi="Courier New" w:cs="Courier New"/>
          <w:sz w:val="24"/>
          <w:szCs w:val="24"/>
          <w:lang w:val="en-US"/>
        </w:rPr>
        <w:t>getIntent</w:t>
      </w:r>
      <w:r w:rsidRPr="009B260E">
        <w:rPr>
          <w:rFonts w:ascii="Courier New" w:hAnsi="Courier New" w:cs="Courier New"/>
          <w:sz w:val="24"/>
          <w:szCs w:val="24"/>
        </w:rPr>
        <w:t>().</w:t>
      </w:r>
      <w:r w:rsidRPr="009B260E">
        <w:rPr>
          <w:rFonts w:ascii="Courier New" w:hAnsi="Courier New" w:cs="Courier New"/>
          <w:sz w:val="24"/>
          <w:szCs w:val="24"/>
          <w:lang w:val="en-US"/>
        </w:rPr>
        <w:t>getExtras</w:t>
      </w:r>
      <w:r w:rsidRPr="009B260E">
        <w:rPr>
          <w:rFonts w:ascii="Courier New" w:hAnsi="Courier New" w:cs="Courier New"/>
          <w:sz w:val="24"/>
          <w:szCs w:val="24"/>
        </w:rPr>
        <w:t>(); //Получаем из главной Активити переданные данные</w:t>
      </w:r>
    </w:p>
    <w:p w14:paraId="6DB29ECC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//Распихиваем данные по переменным</w:t>
      </w:r>
    </w:p>
    <w:p w14:paraId="7882DA30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String min = arguments.get("minCount").toString();</w:t>
      </w:r>
    </w:p>
    <w:p w14:paraId="4EF95ACC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String max = arguments.get("maxCount").toString();</w:t>
      </w:r>
    </w:p>
    <w:p w14:paraId="4F1D2B96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attempts = Integer.parseInt(arguments.get("attempts").toString());</w:t>
      </w:r>
    </w:p>
    <w:p w14:paraId="2D1DED6A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myAttemptsText.setText("[" + min + "; " + max + "]"); //выводим диапозон значений чисел</w:t>
      </w:r>
    </w:p>
    <w:p w14:paraId="7029BFC4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limitText.setText("" + attempts); //Выводим число попыток</w:t>
      </w:r>
    </w:p>
    <w:p w14:paraId="0CAEAE41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245FA465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guessTheGame = new GuessGame(Integer.parseInt(max), Integer.parseInt(min)); //Создаем объект игры и пихаем в него минимальное и максимальное значение чисел</w:t>
      </w:r>
    </w:p>
    <w:p w14:paraId="043273B0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guessTheGame.generateNumber(); //Начинаем перебор значений</w:t>
      </w:r>
    </w:p>
    <w:p w14:paraId="1E8CD4DF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1BCF2FC1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enterBtn.setOnClickListener(enterBtnListener);//Подвязка слушателя нажатий к кнопке</w:t>
      </w:r>
    </w:p>
    <w:p w14:paraId="7667B030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2DF20AB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44F50415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private void checkAttempts(){ //Функция уменьшения числа попыток</w:t>
      </w:r>
    </w:p>
    <w:p w14:paraId="06AA69CF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attempts</w:t>
      </w:r>
      <w:r w:rsidRPr="009B260E">
        <w:rPr>
          <w:rFonts w:ascii="Courier New" w:hAnsi="Courier New" w:cs="Courier New"/>
          <w:sz w:val="24"/>
          <w:szCs w:val="24"/>
        </w:rPr>
        <w:t xml:space="preserve"> = </w:t>
      </w:r>
      <w:r w:rsidRPr="009B260E">
        <w:rPr>
          <w:rFonts w:ascii="Courier New" w:hAnsi="Courier New" w:cs="Courier New"/>
          <w:sz w:val="24"/>
          <w:szCs w:val="24"/>
          <w:lang w:val="en-US"/>
        </w:rPr>
        <w:t>attempts</w:t>
      </w:r>
      <w:r w:rsidRPr="009B260E">
        <w:rPr>
          <w:rFonts w:ascii="Courier New" w:hAnsi="Courier New" w:cs="Courier New"/>
          <w:sz w:val="24"/>
          <w:szCs w:val="24"/>
        </w:rPr>
        <w:t xml:space="preserve"> - 1;  //Уменьшаем попытки на 1</w:t>
      </w:r>
    </w:p>
    <w:p w14:paraId="52A9DBF3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limitText</w:t>
      </w:r>
      <w:r w:rsidRPr="009B260E">
        <w:rPr>
          <w:rFonts w:ascii="Courier New" w:hAnsi="Courier New" w:cs="Courier New"/>
          <w:sz w:val="24"/>
          <w:szCs w:val="24"/>
        </w:rPr>
        <w:t>.</w:t>
      </w:r>
      <w:r w:rsidRPr="009B260E">
        <w:rPr>
          <w:rFonts w:ascii="Courier New" w:hAnsi="Courier New" w:cs="Courier New"/>
          <w:sz w:val="24"/>
          <w:szCs w:val="24"/>
          <w:lang w:val="en-US"/>
        </w:rPr>
        <w:t>setText</w:t>
      </w:r>
      <w:r w:rsidRPr="009B260E">
        <w:rPr>
          <w:rFonts w:ascii="Courier New" w:hAnsi="Courier New" w:cs="Courier New"/>
          <w:sz w:val="24"/>
          <w:szCs w:val="24"/>
        </w:rPr>
        <w:t xml:space="preserve">("" + </w:t>
      </w:r>
      <w:r w:rsidRPr="009B260E">
        <w:rPr>
          <w:rFonts w:ascii="Courier New" w:hAnsi="Courier New" w:cs="Courier New"/>
          <w:sz w:val="24"/>
          <w:szCs w:val="24"/>
          <w:lang w:val="en-US"/>
        </w:rPr>
        <w:t>attempts</w:t>
      </w:r>
      <w:r w:rsidRPr="009B260E">
        <w:rPr>
          <w:rFonts w:ascii="Courier New" w:hAnsi="Courier New" w:cs="Courier New"/>
          <w:sz w:val="24"/>
          <w:szCs w:val="24"/>
        </w:rPr>
        <w:t>); //Выводим новое число попыток</w:t>
      </w:r>
    </w:p>
    <w:p w14:paraId="5967EA7E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if</w:t>
      </w:r>
      <w:r w:rsidRPr="009B260E">
        <w:rPr>
          <w:rFonts w:ascii="Courier New" w:hAnsi="Courier New" w:cs="Courier New"/>
          <w:sz w:val="24"/>
          <w:szCs w:val="24"/>
        </w:rPr>
        <w:t>(</w:t>
      </w:r>
      <w:r w:rsidRPr="009B260E">
        <w:rPr>
          <w:rFonts w:ascii="Courier New" w:hAnsi="Courier New" w:cs="Courier New"/>
          <w:sz w:val="24"/>
          <w:szCs w:val="24"/>
          <w:lang w:val="en-US"/>
        </w:rPr>
        <w:t>attempts</w:t>
      </w:r>
      <w:r w:rsidRPr="009B260E">
        <w:rPr>
          <w:rFonts w:ascii="Courier New" w:hAnsi="Courier New" w:cs="Courier New"/>
          <w:sz w:val="24"/>
          <w:szCs w:val="24"/>
        </w:rPr>
        <w:t xml:space="preserve"> == 0){ //Если попытки кончались, то</w:t>
      </w:r>
    </w:p>
    <w:p w14:paraId="029BCF3A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Toast</w:t>
      </w:r>
      <w:r w:rsidRPr="009B260E">
        <w:rPr>
          <w:rFonts w:ascii="Courier New" w:hAnsi="Courier New" w:cs="Courier New"/>
          <w:sz w:val="24"/>
          <w:szCs w:val="24"/>
        </w:rPr>
        <w:t>.</w:t>
      </w:r>
      <w:r w:rsidRPr="009B260E">
        <w:rPr>
          <w:rFonts w:ascii="Courier New" w:hAnsi="Courier New" w:cs="Courier New"/>
          <w:sz w:val="24"/>
          <w:szCs w:val="24"/>
          <w:lang w:val="en-US"/>
        </w:rPr>
        <w:t>makeText</w:t>
      </w:r>
      <w:r w:rsidRPr="009B260E">
        <w:rPr>
          <w:rFonts w:ascii="Courier New" w:hAnsi="Courier New" w:cs="Courier New"/>
          <w:sz w:val="24"/>
          <w:szCs w:val="24"/>
        </w:rPr>
        <w:t>(</w:t>
      </w:r>
      <w:r w:rsidRPr="009B260E">
        <w:rPr>
          <w:rFonts w:ascii="Courier New" w:hAnsi="Courier New" w:cs="Courier New"/>
          <w:sz w:val="24"/>
          <w:szCs w:val="24"/>
          <w:lang w:val="en-US"/>
        </w:rPr>
        <w:t>this</w:t>
      </w:r>
      <w:r w:rsidRPr="009B260E">
        <w:rPr>
          <w:rFonts w:ascii="Courier New" w:hAnsi="Courier New" w:cs="Courier New"/>
          <w:sz w:val="24"/>
          <w:szCs w:val="24"/>
        </w:rPr>
        <w:t xml:space="preserve">, "Вы проиграли...", </w:t>
      </w:r>
      <w:r w:rsidRPr="009B260E">
        <w:rPr>
          <w:rFonts w:ascii="Courier New" w:hAnsi="Courier New" w:cs="Courier New"/>
          <w:sz w:val="24"/>
          <w:szCs w:val="24"/>
          <w:lang w:val="en-US"/>
        </w:rPr>
        <w:t>Toast</w:t>
      </w:r>
      <w:r w:rsidRPr="009B260E">
        <w:rPr>
          <w:rFonts w:ascii="Courier New" w:hAnsi="Courier New" w:cs="Courier New"/>
          <w:sz w:val="24"/>
          <w:szCs w:val="24"/>
        </w:rPr>
        <w:t>.</w:t>
      </w:r>
      <w:r w:rsidRPr="009B260E">
        <w:rPr>
          <w:rFonts w:ascii="Courier New" w:hAnsi="Courier New" w:cs="Courier New"/>
          <w:sz w:val="24"/>
          <w:szCs w:val="24"/>
          <w:lang w:val="en-US"/>
        </w:rPr>
        <w:t>LENGTH</w:t>
      </w:r>
      <w:r w:rsidRPr="009B260E">
        <w:rPr>
          <w:rFonts w:ascii="Courier New" w:hAnsi="Courier New" w:cs="Courier New"/>
          <w:sz w:val="24"/>
          <w:szCs w:val="24"/>
        </w:rPr>
        <w:t>_</w:t>
      </w:r>
      <w:r w:rsidRPr="009B260E">
        <w:rPr>
          <w:rFonts w:ascii="Courier New" w:hAnsi="Courier New" w:cs="Courier New"/>
          <w:sz w:val="24"/>
          <w:szCs w:val="24"/>
          <w:lang w:val="en-US"/>
        </w:rPr>
        <w:t>SHORT</w:t>
      </w:r>
      <w:r w:rsidRPr="009B260E">
        <w:rPr>
          <w:rFonts w:ascii="Courier New" w:hAnsi="Courier New" w:cs="Courier New"/>
          <w:sz w:val="24"/>
          <w:szCs w:val="24"/>
        </w:rPr>
        <w:t>).</w:t>
      </w:r>
      <w:r w:rsidRPr="009B260E">
        <w:rPr>
          <w:rFonts w:ascii="Courier New" w:hAnsi="Courier New" w:cs="Courier New"/>
          <w:sz w:val="24"/>
          <w:szCs w:val="24"/>
          <w:lang w:val="en-US"/>
        </w:rPr>
        <w:t>show</w:t>
      </w:r>
      <w:r w:rsidRPr="009B260E">
        <w:rPr>
          <w:rFonts w:ascii="Courier New" w:hAnsi="Courier New" w:cs="Courier New"/>
          <w:sz w:val="24"/>
          <w:szCs w:val="24"/>
        </w:rPr>
        <w:t>(); //Выводим тост с сообщением о конце игры</w:t>
      </w:r>
    </w:p>
    <w:p w14:paraId="2E698351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this</w:t>
      </w:r>
      <w:r w:rsidRPr="009B260E">
        <w:rPr>
          <w:rFonts w:ascii="Courier New" w:hAnsi="Courier New" w:cs="Courier New"/>
          <w:sz w:val="24"/>
          <w:szCs w:val="24"/>
        </w:rPr>
        <w:t>.</w:t>
      </w:r>
      <w:r w:rsidRPr="009B260E">
        <w:rPr>
          <w:rFonts w:ascii="Courier New" w:hAnsi="Courier New" w:cs="Courier New"/>
          <w:sz w:val="24"/>
          <w:szCs w:val="24"/>
          <w:lang w:val="en-US"/>
        </w:rPr>
        <w:t>finish</w:t>
      </w:r>
      <w:r w:rsidRPr="009B260E">
        <w:rPr>
          <w:rFonts w:ascii="Courier New" w:hAnsi="Courier New" w:cs="Courier New"/>
          <w:sz w:val="24"/>
          <w:szCs w:val="24"/>
        </w:rPr>
        <w:t>();  //Закрываем эту Активити и возвращаемся на Главную</w:t>
      </w:r>
    </w:p>
    <w:p w14:paraId="20DF8A74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ACF4E52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DFC72E3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18D032CD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View.OnClickListener enterBtnListener = new View.OnClickListener(){ //Слушатель кнопки Ввода</w:t>
      </w:r>
    </w:p>
    <w:p w14:paraId="0639AF21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6E00317E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@Override</w:t>
      </w:r>
    </w:p>
    <w:p w14:paraId="1877AAEF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public void onClick(View v) { //Переопределенная функиця клика</w:t>
      </w:r>
    </w:p>
    <w:p w14:paraId="41E5458D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if(numEditText.getText().toString().isEmpty()){ //Проверка строки на пустоту</w:t>
      </w:r>
    </w:p>
    <w:p w14:paraId="13AA0AF1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        Toast toast = Toast.makeText(getApplicationContext(), getString(R.string.num_error), Toast.LENGTH_SHORT); //Вывод тоста с сообщением о пустоте</w:t>
      </w:r>
    </w:p>
    <w:p w14:paraId="7D72756C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        toast.show();</w:t>
      </w:r>
    </w:p>
    <w:p w14:paraId="2B0FA114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14:paraId="11A34506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F9BB8F8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    else{</w:t>
      </w:r>
    </w:p>
    <w:p w14:paraId="5413C800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        checkEqual(); //Вызов функции проверки введенного значения</w:t>
      </w:r>
    </w:p>
    <w:p w14:paraId="15EC93E6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        numEditText .setText(""); //Очистка поля ввода</w:t>
      </w:r>
    </w:p>
    <w:p w14:paraId="2FF2A79C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B14E956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9B260E">
        <w:rPr>
          <w:rFonts w:ascii="Courier New" w:hAnsi="Courier New" w:cs="Courier New"/>
          <w:sz w:val="24"/>
          <w:szCs w:val="24"/>
        </w:rPr>
        <w:t>}</w:t>
      </w:r>
    </w:p>
    <w:p w14:paraId="3C483DAB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};</w:t>
      </w:r>
    </w:p>
    <w:p w14:paraId="3A729027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</w:p>
    <w:p w14:paraId="58110980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private</w:t>
      </w:r>
      <w:r w:rsidRPr="009B260E">
        <w:rPr>
          <w:rFonts w:ascii="Courier New" w:hAnsi="Courier New" w:cs="Courier New"/>
          <w:sz w:val="24"/>
          <w:szCs w:val="24"/>
        </w:rPr>
        <w:t xml:space="preserve"> </w:t>
      </w:r>
      <w:r w:rsidRPr="009B260E">
        <w:rPr>
          <w:rFonts w:ascii="Courier New" w:hAnsi="Courier New" w:cs="Courier New"/>
          <w:sz w:val="24"/>
          <w:szCs w:val="24"/>
          <w:lang w:val="en-US"/>
        </w:rPr>
        <w:t>void</w:t>
      </w:r>
      <w:r w:rsidRPr="009B260E">
        <w:rPr>
          <w:rFonts w:ascii="Courier New" w:hAnsi="Courier New" w:cs="Courier New"/>
          <w:sz w:val="24"/>
          <w:szCs w:val="24"/>
        </w:rPr>
        <w:t xml:space="preserve"> </w:t>
      </w:r>
      <w:r w:rsidRPr="009B260E">
        <w:rPr>
          <w:rFonts w:ascii="Courier New" w:hAnsi="Courier New" w:cs="Courier New"/>
          <w:sz w:val="24"/>
          <w:szCs w:val="24"/>
          <w:lang w:val="en-US"/>
        </w:rPr>
        <w:t>checkEqual</w:t>
      </w:r>
      <w:r w:rsidRPr="009B260E">
        <w:rPr>
          <w:rFonts w:ascii="Courier New" w:hAnsi="Courier New" w:cs="Courier New"/>
          <w:sz w:val="24"/>
          <w:szCs w:val="24"/>
        </w:rPr>
        <w:t>() { //Функция проверки введенного значения</w:t>
      </w:r>
    </w:p>
    <w:p w14:paraId="20A64B78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int</w:t>
      </w:r>
      <w:r w:rsidRPr="009B260E">
        <w:rPr>
          <w:rFonts w:ascii="Courier New" w:hAnsi="Courier New" w:cs="Courier New"/>
          <w:sz w:val="24"/>
          <w:szCs w:val="24"/>
        </w:rPr>
        <w:t xml:space="preserve"> </w:t>
      </w:r>
      <w:r w:rsidRPr="009B260E">
        <w:rPr>
          <w:rFonts w:ascii="Courier New" w:hAnsi="Courier New" w:cs="Courier New"/>
          <w:sz w:val="24"/>
          <w:szCs w:val="24"/>
          <w:lang w:val="en-US"/>
        </w:rPr>
        <w:t>res</w:t>
      </w:r>
      <w:r w:rsidRPr="009B260E">
        <w:rPr>
          <w:rFonts w:ascii="Courier New" w:hAnsi="Courier New" w:cs="Courier New"/>
          <w:sz w:val="24"/>
          <w:szCs w:val="24"/>
        </w:rPr>
        <w:t xml:space="preserve"> = </w:t>
      </w:r>
      <w:r w:rsidRPr="009B260E">
        <w:rPr>
          <w:rFonts w:ascii="Courier New" w:hAnsi="Courier New" w:cs="Courier New"/>
          <w:sz w:val="24"/>
          <w:szCs w:val="24"/>
          <w:lang w:val="en-US"/>
        </w:rPr>
        <w:t>guessTheGame</w:t>
      </w:r>
      <w:r w:rsidRPr="009B260E">
        <w:rPr>
          <w:rFonts w:ascii="Courier New" w:hAnsi="Courier New" w:cs="Courier New"/>
          <w:sz w:val="24"/>
          <w:szCs w:val="24"/>
        </w:rPr>
        <w:t>.</w:t>
      </w:r>
      <w:r w:rsidRPr="009B260E">
        <w:rPr>
          <w:rFonts w:ascii="Courier New" w:hAnsi="Courier New" w:cs="Courier New"/>
          <w:sz w:val="24"/>
          <w:szCs w:val="24"/>
          <w:lang w:val="en-US"/>
        </w:rPr>
        <w:t>checkNumber</w:t>
      </w:r>
      <w:r w:rsidRPr="009B260E">
        <w:rPr>
          <w:rFonts w:ascii="Courier New" w:hAnsi="Courier New" w:cs="Courier New"/>
          <w:sz w:val="24"/>
          <w:szCs w:val="24"/>
        </w:rPr>
        <w:t>(</w:t>
      </w:r>
      <w:r w:rsidRPr="009B260E">
        <w:rPr>
          <w:rFonts w:ascii="Courier New" w:hAnsi="Courier New" w:cs="Courier New"/>
          <w:sz w:val="24"/>
          <w:szCs w:val="24"/>
          <w:lang w:val="en-US"/>
        </w:rPr>
        <w:t>Integer</w:t>
      </w:r>
      <w:r w:rsidRPr="009B260E">
        <w:rPr>
          <w:rFonts w:ascii="Courier New" w:hAnsi="Courier New" w:cs="Courier New"/>
          <w:sz w:val="24"/>
          <w:szCs w:val="24"/>
        </w:rPr>
        <w:t>.</w:t>
      </w:r>
      <w:r w:rsidRPr="009B260E">
        <w:rPr>
          <w:rFonts w:ascii="Courier New" w:hAnsi="Courier New" w:cs="Courier New"/>
          <w:sz w:val="24"/>
          <w:szCs w:val="24"/>
          <w:lang w:val="en-US"/>
        </w:rPr>
        <w:t>parseInt</w:t>
      </w:r>
      <w:r w:rsidRPr="009B260E">
        <w:rPr>
          <w:rFonts w:ascii="Courier New" w:hAnsi="Courier New" w:cs="Courier New"/>
          <w:sz w:val="24"/>
          <w:szCs w:val="24"/>
        </w:rPr>
        <w:t>(</w:t>
      </w:r>
      <w:r w:rsidRPr="009B260E">
        <w:rPr>
          <w:rFonts w:ascii="Courier New" w:hAnsi="Courier New" w:cs="Courier New"/>
          <w:sz w:val="24"/>
          <w:szCs w:val="24"/>
          <w:lang w:val="en-US"/>
        </w:rPr>
        <w:t>numEditText</w:t>
      </w:r>
      <w:r w:rsidRPr="009B260E">
        <w:rPr>
          <w:rFonts w:ascii="Courier New" w:hAnsi="Courier New" w:cs="Courier New"/>
          <w:sz w:val="24"/>
          <w:szCs w:val="24"/>
        </w:rPr>
        <w:t>.</w:t>
      </w:r>
      <w:r w:rsidRPr="009B260E">
        <w:rPr>
          <w:rFonts w:ascii="Courier New" w:hAnsi="Courier New" w:cs="Courier New"/>
          <w:sz w:val="24"/>
          <w:szCs w:val="24"/>
          <w:lang w:val="en-US"/>
        </w:rPr>
        <w:t>getText</w:t>
      </w:r>
      <w:r w:rsidRPr="009B260E">
        <w:rPr>
          <w:rFonts w:ascii="Courier New" w:hAnsi="Courier New" w:cs="Courier New"/>
          <w:sz w:val="24"/>
          <w:szCs w:val="24"/>
        </w:rPr>
        <w:t>().</w:t>
      </w:r>
      <w:r w:rsidRPr="009B260E">
        <w:rPr>
          <w:rFonts w:ascii="Courier New" w:hAnsi="Courier New" w:cs="Courier New"/>
          <w:sz w:val="24"/>
          <w:szCs w:val="24"/>
          <w:lang w:val="en-US"/>
        </w:rPr>
        <w:t>toString</w:t>
      </w:r>
      <w:r w:rsidRPr="009B260E">
        <w:rPr>
          <w:rFonts w:ascii="Courier New" w:hAnsi="Courier New" w:cs="Courier New"/>
          <w:sz w:val="24"/>
          <w:szCs w:val="24"/>
        </w:rPr>
        <w:t>())); //Вызов из класса-игры функции проверки введенного числа</w:t>
      </w:r>
    </w:p>
    <w:p w14:paraId="26A9F783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switch</w:t>
      </w:r>
      <w:r w:rsidRPr="009B260E">
        <w:rPr>
          <w:rFonts w:ascii="Courier New" w:hAnsi="Courier New" w:cs="Courier New"/>
          <w:sz w:val="24"/>
          <w:szCs w:val="24"/>
        </w:rPr>
        <w:t xml:space="preserve"> (</w:t>
      </w:r>
      <w:r w:rsidRPr="009B260E">
        <w:rPr>
          <w:rFonts w:ascii="Courier New" w:hAnsi="Courier New" w:cs="Courier New"/>
          <w:sz w:val="24"/>
          <w:szCs w:val="24"/>
          <w:lang w:val="en-US"/>
        </w:rPr>
        <w:t>res</w:t>
      </w:r>
      <w:r w:rsidRPr="009B260E">
        <w:rPr>
          <w:rFonts w:ascii="Courier New" w:hAnsi="Courier New" w:cs="Courier New"/>
          <w:sz w:val="24"/>
          <w:szCs w:val="24"/>
        </w:rPr>
        <w:t>){  //Проверка результата</w:t>
      </w:r>
    </w:p>
    <w:p w14:paraId="618929EA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case</w:t>
      </w:r>
      <w:r w:rsidRPr="009B260E">
        <w:rPr>
          <w:rFonts w:ascii="Courier New" w:hAnsi="Courier New" w:cs="Courier New"/>
          <w:sz w:val="24"/>
          <w:szCs w:val="24"/>
        </w:rPr>
        <w:t xml:space="preserve">  1 :  //Если </w:t>
      </w:r>
      <w:r w:rsidRPr="009B260E">
        <w:rPr>
          <w:rFonts w:ascii="Courier New" w:hAnsi="Courier New" w:cs="Courier New"/>
          <w:sz w:val="24"/>
          <w:szCs w:val="24"/>
          <w:lang w:val="en-US"/>
        </w:rPr>
        <w:t>res</w:t>
      </w:r>
      <w:r w:rsidRPr="009B260E">
        <w:rPr>
          <w:rFonts w:ascii="Courier New" w:hAnsi="Courier New" w:cs="Courier New"/>
          <w:sz w:val="24"/>
          <w:szCs w:val="24"/>
        </w:rPr>
        <w:t xml:space="preserve"> = 1</w:t>
      </w:r>
    </w:p>
    <w:p w14:paraId="6619E13A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    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resText.setText(R.string.num_is_big);  //Установка текста</w:t>
      </w:r>
    </w:p>
    <w:p w14:paraId="09E26B81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            checkAttempts();  //Вызов функции</w:t>
      </w:r>
    </w:p>
    <w:p w14:paraId="4E42E9E3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781381E1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    case 2 : //Если res = 2</w:t>
      </w:r>
    </w:p>
    <w:p w14:paraId="1F6A7B78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            resText.setText(R.string.num_is_small); //Установка текста</w:t>
      </w:r>
    </w:p>
    <w:p w14:paraId="530F5F44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            checkAttempts(); //Вызов функции</w:t>
      </w:r>
    </w:p>
    <w:p w14:paraId="0FC6A825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532D5142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    case 0 : //Если res = 0</w:t>
      </w:r>
    </w:p>
    <w:p w14:paraId="0C932533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            resText.setText(R.string.num_is_true); //Установка текста</w:t>
      </w:r>
    </w:p>
    <w:p w14:paraId="0406CF4D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            endGame</w:t>
      </w:r>
      <w:r w:rsidRPr="009B260E">
        <w:rPr>
          <w:rFonts w:ascii="Courier New" w:hAnsi="Courier New" w:cs="Courier New"/>
          <w:sz w:val="24"/>
          <w:szCs w:val="24"/>
        </w:rPr>
        <w:t>(); //Функция завершения игры</w:t>
      </w:r>
    </w:p>
    <w:p w14:paraId="144B722D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    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break</w:t>
      </w:r>
      <w:r w:rsidRPr="009B260E">
        <w:rPr>
          <w:rFonts w:ascii="Courier New" w:hAnsi="Courier New" w:cs="Courier New"/>
          <w:sz w:val="24"/>
          <w:szCs w:val="24"/>
        </w:rPr>
        <w:t>;</w:t>
      </w:r>
    </w:p>
    <w:p w14:paraId="2D67DA7A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}</w:t>
      </w:r>
    </w:p>
    <w:p w14:paraId="043541A8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}</w:t>
      </w:r>
    </w:p>
    <w:p w14:paraId="0A247A83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</w:p>
    <w:p w14:paraId="347CBB13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private</w:t>
      </w:r>
      <w:r w:rsidRPr="009B260E">
        <w:rPr>
          <w:rFonts w:ascii="Courier New" w:hAnsi="Courier New" w:cs="Courier New"/>
          <w:sz w:val="24"/>
          <w:szCs w:val="24"/>
        </w:rPr>
        <w:t xml:space="preserve"> </w:t>
      </w:r>
      <w:r w:rsidRPr="009B260E">
        <w:rPr>
          <w:rFonts w:ascii="Courier New" w:hAnsi="Courier New" w:cs="Courier New"/>
          <w:sz w:val="24"/>
          <w:szCs w:val="24"/>
          <w:lang w:val="en-US"/>
        </w:rPr>
        <w:t>void</w:t>
      </w:r>
      <w:r w:rsidRPr="009B260E">
        <w:rPr>
          <w:rFonts w:ascii="Courier New" w:hAnsi="Courier New" w:cs="Courier New"/>
          <w:sz w:val="24"/>
          <w:szCs w:val="24"/>
        </w:rPr>
        <w:t xml:space="preserve"> </w:t>
      </w:r>
      <w:r w:rsidRPr="009B260E">
        <w:rPr>
          <w:rFonts w:ascii="Courier New" w:hAnsi="Courier New" w:cs="Courier New"/>
          <w:sz w:val="24"/>
          <w:szCs w:val="24"/>
          <w:lang w:val="en-US"/>
        </w:rPr>
        <w:t>endGame</w:t>
      </w:r>
      <w:r w:rsidRPr="009B260E">
        <w:rPr>
          <w:rFonts w:ascii="Courier New" w:hAnsi="Courier New" w:cs="Courier New"/>
          <w:sz w:val="24"/>
          <w:szCs w:val="24"/>
        </w:rPr>
        <w:t>(){ //Функция конца игры</w:t>
      </w:r>
    </w:p>
    <w:p w14:paraId="30218652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Toast toast = Toast.makeText(getApplicationContext(), getText(R.string.end_guess_game).toString(), Toast.LENGTH_SHORT); //Выводим тост с поздравлением</w:t>
      </w:r>
    </w:p>
    <w:p w14:paraId="112AB708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toast.show();</w:t>
      </w:r>
    </w:p>
    <w:p w14:paraId="2EBC6D12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0DB12A1A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Handler</w:t>
      </w:r>
      <w:r w:rsidRPr="009B260E">
        <w:rPr>
          <w:rFonts w:ascii="Courier New" w:hAnsi="Courier New" w:cs="Courier New"/>
          <w:sz w:val="24"/>
          <w:szCs w:val="24"/>
        </w:rPr>
        <w:t xml:space="preserve"> </w:t>
      </w:r>
      <w:r w:rsidRPr="009B260E">
        <w:rPr>
          <w:rFonts w:ascii="Courier New" w:hAnsi="Courier New" w:cs="Courier New"/>
          <w:sz w:val="24"/>
          <w:szCs w:val="24"/>
          <w:lang w:val="en-US"/>
        </w:rPr>
        <w:t>handler</w:t>
      </w:r>
      <w:r w:rsidRPr="009B260E">
        <w:rPr>
          <w:rFonts w:ascii="Courier New" w:hAnsi="Courier New" w:cs="Courier New"/>
          <w:sz w:val="24"/>
          <w:szCs w:val="24"/>
        </w:rPr>
        <w:t xml:space="preserve"> = </w:t>
      </w:r>
      <w:r w:rsidRPr="009B260E">
        <w:rPr>
          <w:rFonts w:ascii="Courier New" w:hAnsi="Courier New" w:cs="Courier New"/>
          <w:sz w:val="24"/>
          <w:szCs w:val="24"/>
          <w:lang w:val="en-US"/>
        </w:rPr>
        <w:t>new</w:t>
      </w:r>
      <w:r w:rsidRPr="009B260E">
        <w:rPr>
          <w:rFonts w:ascii="Courier New" w:hAnsi="Courier New" w:cs="Courier New"/>
          <w:sz w:val="24"/>
          <w:szCs w:val="24"/>
        </w:rPr>
        <w:t xml:space="preserve"> </w:t>
      </w:r>
      <w:r w:rsidRPr="009B260E">
        <w:rPr>
          <w:rFonts w:ascii="Courier New" w:hAnsi="Courier New" w:cs="Courier New"/>
          <w:sz w:val="24"/>
          <w:szCs w:val="24"/>
          <w:lang w:val="en-US"/>
        </w:rPr>
        <w:t>Handler</w:t>
      </w:r>
      <w:r w:rsidRPr="009B260E">
        <w:rPr>
          <w:rFonts w:ascii="Courier New" w:hAnsi="Courier New" w:cs="Courier New"/>
          <w:sz w:val="24"/>
          <w:szCs w:val="24"/>
        </w:rPr>
        <w:t>(); //Создаем объект класса для задержки</w:t>
      </w:r>
    </w:p>
    <w:p w14:paraId="60A8E3C3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</w:p>
    <w:p w14:paraId="4A369225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Runnable</w:t>
      </w:r>
      <w:r w:rsidRPr="009B260E">
        <w:rPr>
          <w:rFonts w:ascii="Courier New" w:hAnsi="Courier New" w:cs="Courier New"/>
          <w:sz w:val="24"/>
          <w:szCs w:val="24"/>
        </w:rPr>
        <w:t xml:space="preserve"> </w:t>
      </w:r>
      <w:r w:rsidRPr="009B260E">
        <w:rPr>
          <w:rFonts w:ascii="Courier New" w:hAnsi="Courier New" w:cs="Courier New"/>
          <w:sz w:val="24"/>
          <w:szCs w:val="24"/>
          <w:lang w:val="en-US"/>
        </w:rPr>
        <w:t>r</w:t>
      </w:r>
      <w:r w:rsidRPr="009B260E">
        <w:rPr>
          <w:rFonts w:ascii="Courier New" w:hAnsi="Courier New" w:cs="Courier New"/>
          <w:sz w:val="24"/>
          <w:szCs w:val="24"/>
        </w:rPr>
        <w:t xml:space="preserve"> = </w:t>
      </w:r>
      <w:r w:rsidRPr="009B260E">
        <w:rPr>
          <w:rFonts w:ascii="Courier New" w:hAnsi="Courier New" w:cs="Courier New"/>
          <w:sz w:val="24"/>
          <w:szCs w:val="24"/>
          <w:lang w:val="en-US"/>
        </w:rPr>
        <w:t>new</w:t>
      </w:r>
      <w:r w:rsidRPr="009B260E">
        <w:rPr>
          <w:rFonts w:ascii="Courier New" w:hAnsi="Courier New" w:cs="Courier New"/>
          <w:sz w:val="24"/>
          <w:szCs w:val="24"/>
        </w:rPr>
        <w:t xml:space="preserve"> </w:t>
      </w:r>
      <w:r w:rsidRPr="009B260E">
        <w:rPr>
          <w:rFonts w:ascii="Courier New" w:hAnsi="Courier New" w:cs="Courier New"/>
          <w:sz w:val="24"/>
          <w:szCs w:val="24"/>
          <w:lang w:val="en-US"/>
        </w:rPr>
        <w:t>Runnable</w:t>
      </w:r>
      <w:r w:rsidRPr="009B260E">
        <w:rPr>
          <w:rFonts w:ascii="Courier New" w:hAnsi="Courier New" w:cs="Courier New"/>
          <w:sz w:val="24"/>
          <w:szCs w:val="24"/>
        </w:rPr>
        <w:t>() { //Создаем объект Рунейбл, чтобы вывести что-то после конца задержки</w:t>
      </w:r>
    </w:p>
    <w:p w14:paraId="2A917B45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public</w:t>
      </w:r>
      <w:r w:rsidRPr="009B260E">
        <w:rPr>
          <w:rFonts w:ascii="Courier New" w:hAnsi="Courier New" w:cs="Courier New"/>
          <w:sz w:val="24"/>
          <w:szCs w:val="24"/>
        </w:rPr>
        <w:t xml:space="preserve"> </w:t>
      </w:r>
      <w:r w:rsidRPr="009B260E">
        <w:rPr>
          <w:rFonts w:ascii="Courier New" w:hAnsi="Courier New" w:cs="Courier New"/>
          <w:sz w:val="24"/>
          <w:szCs w:val="24"/>
          <w:lang w:val="en-US"/>
        </w:rPr>
        <w:t>void</w:t>
      </w:r>
      <w:r w:rsidRPr="009B260E">
        <w:rPr>
          <w:rFonts w:ascii="Courier New" w:hAnsi="Courier New" w:cs="Courier New"/>
          <w:sz w:val="24"/>
          <w:szCs w:val="24"/>
        </w:rPr>
        <w:t xml:space="preserve"> </w:t>
      </w:r>
      <w:r w:rsidRPr="009B260E">
        <w:rPr>
          <w:rFonts w:ascii="Courier New" w:hAnsi="Courier New" w:cs="Courier New"/>
          <w:sz w:val="24"/>
          <w:szCs w:val="24"/>
          <w:lang w:val="en-US"/>
        </w:rPr>
        <w:t>run</w:t>
      </w:r>
      <w:r w:rsidRPr="009B260E">
        <w:rPr>
          <w:rFonts w:ascii="Courier New" w:hAnsi="Courier New" w:cs="Courier New"/>
          <w:sz w:val="24"/>
          <w:szCs w:val="24"/>
        </w:rPr>
        <w:t xml:space="preserve">() { //Переходим на Главную </w:t>
      </w:r>
      <w:r w:rsidRPr="009B260E">
        <w:rPr>
          <w:rFonts w:ascii="Courier New" w:hAnsi="Courier New" w:cs="Courier New"/>
          <w:sz w:val="24"/>
          <w:szCs w:val="24"/>
          <w:lang w:val="en-US"/>
        </w:rPr>
        <w:t>Активити после конца задержки</w:t>
      </w:r>
    </w:p>
    <w:p w14:paraId="2A32DA23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        Intent intent = new Intent(getApplicationContext(), MainActivity.class);</w:t>
      </w:r>
    </w:p>
    <w:p w14:paraId="7BE742E8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        startActivity(intent);</w:t>
      </w:r>
    </w:p>
    <w:p w14:paraId="71FEC872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65CBB84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};</w:t>
      </w:r>
    </w:p>
    <w:p w14:paraId="3E92ABC4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handler.postDelayed(r, 1000); //Ждем секунду и выполняем код из Рунейбл</w:t>
      </w:r>
    </w:p>
    <w:p w14:paraId="1BD45EDD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D4803E6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0ECA7090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14:paraId="074D0E45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public boolean onOptionsItemSelected(@NonNull MenuItem item) { //Слушатель кнопок на верхней панели Action Bar</w:t>
      </w:r>
    </w:p>
    <w:p w14:paraId="32292B42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switch</w:t>
      </w:r>
      <w:r w:rsidRPr="009B260E">
        <w:rPr>
          <w:rFonts w:ascii="Courier New" w:hAnsi="Courier New" w:cs="Courier New"/>
          <w:sz w:val="24"/>
          <w:szCs w:val="24"/>
        </w:rPr>
        <w:t xml:space="preserve"> (</w:t>
      </w:r>
      <w:r w:rsidRPr="009B260E">
        <w:rPr>
          <w:rFonts w:ascii="Courier New" w:hAnsi="Courier New" w:cs="Courier New"/>
          <w:sz w:val="24"/>
          <w:szCs w:val="24"/>
          <w:lang w:val="en-US"/>
        </w:rPr>
        <w:t>item</w:t>
      </w:r>
      <w:r w:rsidRPr="009B260E">
        <w:rPr>
          <w:rFonts w:ascii="Courier New" w:hAnsi="Courier New" w:cs="Courier New"/>
          <w:sz w:val="24"/>
          <w:szCs w:val="24"/>
        </w:rPr>
        <w:t>.</w:t>
      </w:r>
      <w:r w:rsidRPr="009B260E">
        <w:rPr>
          <w:rFonts w:ascii="Courier New" w:hAnsi="Courier New" w:cs="Courier New"/>
          <w:sz w:val="24"/>
          <w:szCs w:val="24"/>
          <w:lang w:val="en-US"/>
        </w:rPr>
        <w:t>getItemId</w:t>
      </w:r>
      <w:r w:rsidRPr="009B260E">
        <w:rPr>
          <w:rFonts w:ascii="Courier New" w:hAnsi="Courier New" w:cs="Courier New"/>
          <w:sz w:val="24"/>
          <w:szCs w:val="24"/>
        </w:rPr>
        <w:t xml:space="preserve">()) { //Перебераем свичем нажатые кнопки по </w:t>
      </w:r>
      <w:r w:rsidRPr="009B260E">
        <w:rPr>
          <w:rFonts w:ascii="Courier New" w:hAnsi="Courier New" w:cs="Courier New"/>
          <w:sz w:val="24"/>
          <w:szCs w:val="24"/>
          <w:lang w:val="en-US"/>
        </w:rPr>
        <w:t>id</w:t>
      </w:r>
    </w:p>
    <w:p w14:paraId="706D53AC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case</w:t>
      </w:r>
      <w:r w:rsidRPr="009B260E">
        <w:rPr>
          <w:rFonts w:ascii="Courier New" w:hAnsi="Courier New" w:cs="Courier New"/>
          <w:sz w:val="24"/>
          <w:szCs w:val="24"/>
        </w:rPr>
        <w:t xml:space="preserve"> </w:t>
      </w:r>
      <w:r w:rsidRPr="009B260E">
        <w:rPr>
          <w:rFonts w:ascii="Courier New" w:hAnsi="Courier New" w:cs="Courier New"/>
          <w:sz w:val="24"/>
          <w:szCs w:val="24"/>
          <w:lang w:val="en-US"/>
        </w:rPr>
        <w:t>android</w:t>
      </w:r>
      <w:r w:rsidRPr="009B260E">
        <w:rPr>
          <w:rFonts w:ascii="Courier New" w:hAnsi="Courier New" w:cs="Courier New"/>
          <w:sz w:val="24"/>
          <w:szCs w:val="24"/>
        </w:rPr>
        <w:t>.</w:t>
      </w:r>
      <w:r w:rsidRPr="009B260E">
        <w:rPr>
          <w:rFonts w:ascii="Courier New" w:hAnsi="Courier New" w:cs="Courier New"/>
          <w:sz w:val="24"/>
          <w:szCs w:val="24"/>
          <w:lang w:val="en-US"/>
        </w:rPr>
        <w:t>R</w:t>
      </w:r>
      <w:r w:rsidRPr="009B260E">
        <w:rPr>
          <w:rFonts w:ascii="Courier New" w:hAnsi="Courier New" w:cs="Courier New"/>
          <w:sz w:val="24"/>
          <w:szCs w:val="24"/>
        </w:rPr>
        <w:t>.</w:t>
      </w:r>
      <w:r w:rsidRPr="009B260E">
        <w:rPr>
          <w:rFonts w:ascii="Courier New" w:hAnsi="Courier New" w:cs="Courier New"/>
          <w:sz w:val="24"/>
          <w:szCs w:val="24"/>
          <w:lang w:val="en-US"/>
        </w:rPr>
        <w:t>id</w:t>
      </w:r>
      <w:r w:rsidRPr="009B260E">
        <w:rPr>
          <w:rFonts w:ascii="Courier New" w:hAnsi="Courier New" w:cs="Courier New"/>
          <w:sz w:val="24"/>
          <w:szCs w:val="24"/>
        </w:rPr>
        <w:t>.</w:t>
      </w:r>
      <w:r w:rsidRPr="009B260E">
        <w:rPr>
          <w:rFonts w:ascii="Courier New" w:hAnsi="Courier New" w:cs="Courier New"/>
          <w:sz w:val="24"/>
          <w:szCs w:val="24"/>
          <w:lang w:val="en-US"/>
        </w:rPr>
        <w:t>home</w:t>
      </w:r>
      <w:r w:rsidRPr="009B260E">
        <w:rPr>
          <w:rFonts w:ascii="Courier New" w:hAnsi="Courier New" w:cs="Courier New"/>
          <w:sz w:val="24"/>
          <w:szCs w:val="24"/>
        </w:rPr>
        <w:t xml:space="preserve">: //Если </w:t>
      </w:r>
      <w:r w:rsidRPr="009B260E">
        <w:rPr>
          <w:rFonts w:ascii="Courier New" w:hAnsi="Courier New" w:cs="Courier New"/>
          <w:sz w:val="24"/>
          <w:szCs w:val="24"/>
          <w:lang w:val="en-US"/>
        </w:rPr>
        <w:t>id</w:t>
      </w:r>
      <w:r w:rsidRPr="009B260E">
        <w:rPr>
          <w:rFonts w:ascii="Courier New" w:hAnsi="Courier New" w:cs="Courier New"/>
          <w:sz w:val="24"/>
          <w:szCs w:val="24"/>
        </w:rPr>
        <w:t xml:space="preserve"> == </w:t>
      </w:r>
      <w:r w:rsidRPr="009B260E">
        <w:rPr>
          <w:rFonts w:ascii="Courier New" w:hAnsi="Courier New" w:cs="Courier New"/>
          <w:sz w:val="24"/>
          <w:szCs w:val="24"/>
          <w:lang w:val="en-US"/>
        </w:rPr>
        <w:t>home</w:t>
      </w:r>
      <w:r w:rsidRPr="009B260E">
        <w:rPr>
          <w:rFonts w:ascii="Courier New" w:hAnsi="Courier New" w:cs="Courier New"/>
          <w:sz w:val="24"/>
          <w:szCs w:val="24"/>
        </w:rPr>
        <w:t xml:space="preserve"> (что есть одна наша кнопка со стрелкой, то)</w:t>
      </w:r>
    </w:p>
    <w:p w14:paraId="2D2FDF60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this</w:t>
      </w:r>
      <w:r w:rsidRPr="009B260E">
        <w:rPr>
          <w:rFonts w:ascii="Courier New" w:hAnsi="Courier New" w:cs="Courier New"/>
          <w:sz w:val="24"/>
          <w:szCs w:val="24"/>
        </w:rPr>
        <w:t>.</w:t>
      </w:r>
      <w:r w:rsidRPr="009B260E">
        <w:rPr>
          <w:rFonts w:ascii="Courier New" w:hAnsi="Courier New" w:cs="Courier New"/>
          <w:sz w:val="24"/>
          <w:szCs w:val="24"/>
          <w:lang w:val="en-US"/>
        </w:rPr>
        <w:t>finish</w:t>
      </w:r>
      <w:r w:rsidRPr="009B260E">
        <w:rPr>
          <w:rFonts w:ascii="Courier New" w:hAnsi="Courier New" w:cs="Courier New"/>
          <w:sz w:val="24"/>
          <w:szCs w:val="24"/>
        </w:rPr>
        <w:t>(); //Останавливаем эту Активити</w:t>
      </w:r>
    </w:p>
    <w:p w14:paraId="20994350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return</w:t>
      </w:r>
      <w:r w:rsidRPr="009B260E">
        <w:rPr>
          <w:rFonts w:ascii="Courier New" w:hAnsi="Courier New" w:cs="Courier New"/>
          <w:sz w:val="24"/>
          <w:szCs w:val="24"/>
        </w:rPr>
        <w:t xml:space="preserve"> </w:t>
      </w:r>
      <w:r w:rsidRPr="009B260E">
        <w:rPr>
          <w:rFonts w:ascii="Courier New" w:hAnsi="Courier New" w:cs="Courier New"/>
          <w:sz w:val="24"/>
          <w:szCs w:val="24"/>
          <w:lang w:val="en-US"/>
        </w:rPr>
        <w:t>true</w:t>
      </w:r>
      <w:r w:rsidRPr="009B260E">
        <w:rPr>
          <w:rFonts w:ascii="Courier New" w:hAnsi="Courier New" w:cs="Courier New"/>
          <w:sz w:val="24"/>
          <w:szCs w:val="24"/>
        </w:rPr>
        <w:t>;</w:t>
      </w:r>
    </w:p>
    <w:p w14:paraId="32B81AF2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}</w:t>
      </w:r>
    </w:p>
    <w:p w14:paraId="5BEE894F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return</w:t>
      </w:r>
      <w:r w:rsidRPr="009B260E">
        <w:rPr>
          <w:rFonts w:ascii="Courier New" w:hAnsi="Courier New" w:cs="Courier New"/>
          <w:sz w:val="24"/>
          <w:szCs w:val="24"/>
        </w:rPr>
        <w:t xml:space="preserve"> </w:t>
      </w:r>
      <w:r w:rsidRPr="009B260E">
        <w:rPr>
          <w:rFonts w:ascii="Courier New" w:hAnsi="Courier New" w:cs="Courier New"/>
          <w:sz w:val="24"/>
          <w:szCs w:val="24"/>
          <w:lang w:val="en-US"/>
        </w:rPr>
        <w:t>super</w:t>
      </w:r>
      <w:r w:rsidRPr="009B260E">
        <w:rPr>
          <w:rFonts w:ascii="Courier New" w:hAnsi="Courier New" w:cs="Courier New"/>
          <w:sz w:val="24"/>
          <w:szCs w:val="24"/>
        </w:rPr>
        <w:t>.</w:t>
      </w:r>
      <w:r w:rsidRPr="009B260E">
        <w:rPr>
          <w:rFonts w:ascii="Courier New" w:hAnsi="Courier New" w:cs="Courier New"/>
          <w:sz w:val="24"/>
          <w:szCs w:val="24"/>
          <w:lang w:val="en-US"/>
        </w:rPr>
        <w:t>onOptionsItemSelected</w:t>
      </w:r>
      <w:r w:rsidRPr="009B260E">
        <w:rPr>
          <w:rFonts w:ascii="Courier New" w:hAnsi="Courier New" w:cs="Courier New"/>
          <w:sz w:val="24"/>
          <w:szCs w:val="24"/>
        </w:rPr>
        <w:t>(</w:t>
      </w:r>
      <w:r w:rsidRPr="009B260E">
        <w:rPr>
          <w:rFonts w:ascii="Courier New" w:hAnsi="Courier New" w:cs="Courier New"/>
          <w:sz w:val="24"/>
          <w:szCs w:val="24"/>
          <w:lang w:val="en-US"/>
        </w:rPr>
        <w:t>item</w:t>
      </w:r>
      <w:r w:rsidRPr="009B260E">
        <w:rPr>
          <w:rFonts w:ascii="Courier New" w:hAnsi="Courier New" w:cs="Courier New"/>
          <w:sz w:val="24"/>
          <w:szCs w:val="24"/>
        </w:rPr>
        <w:t>);</w:t>
      </w:r>
    </w:p>
    <w:p w14:paraId="69167BE8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}</w:t>
      </w:r>
    </w:p>
    <w:p w14:paraId="1E9C55D0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</w:p>
    <w:p w14:paraId="6E94E0EE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private</w:t>
      </w:r>
      <w:r w:rsidRPr="009B260E">
        <w:rPr>
          <w:rFonts w:ascii="Courier New" w:hAnsi="Courier New" w:cs="Courier New"/>
          <w:sz w:val="24"/>
          <w:szCs w:val="24"/>
        </w:rPr>
        <w:t xml:space="preserve"> </w:t>
      </w:r>
      <w:r w:rsidRPr="009B260E">
        <w:rPr>
          <w:rFonts w:ascii="Courier New" w:hAnsi="Courier New" w:cs="Courier New"/>
          <w:sz w:val="24"/>
          <w:szCs w:val="24"/>
          <w:lang w:val="en-US"/>
        </w:rPr>
        <w:t>void</w:t>
      </w:r>
      <w:r w:rsidRPr="009B260E">
        <w:rPr>
          <w:rFonts w:ascii="Courier New" w:hAnsi="Courier New" w:cs="Courier New"/>
          <w:sz w:val="24"/>
          <w:szCs w:val="24"/>
        </w:rPr>
        <w:t xml:space="preserve"> </w:t>
      </w:r>
      <w:r w:rsidRPr="009B260E">
        <w:rPr>
          <w:rFonts w:ascii="Courier New" w:hAnsi="Courier New" w:cs="Courier New"/>
          <w:sz w:val="24"/>
          <w:szCs w:val="24"/>
          <w:lang w:val="en-US"/>
        </w:rPr>
        <w:t>init</w:t>
      </w:r>
      <w:r w:rsidRPr="009B260E">
        <w:rPr>
          <w:rFonts w:ascii="Courier New" w:hAnsi="Courier New" w:cs="Courier New"/>
          <w:sz w:val="24"/>
          <w:szCs w:val="24"/>
        </w:rPr>
        <w:t>(){ //Функция привязки полей к объектам для связки графики и кода</w:t>
      </w:r>
    </w:p>
    <w:p w14:paraId="6085F887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</w:rPr>
        <w:t xml:space="preserve">        </w:t>
      </w:r>
      <w:r w:rsidRPr="009B260E">
        <w:rPr>
          <w:rFonts w:ascii="Courier New" w:hAnsi="Courier New" w:cs="Courier New"/>
          <w:sz w:val="24"/>
          <w:szCs w:val="24"/>
          <w:lang w:val="en-US"/>
        </w:rPr>
        <w:t>myAttemptsText = findViewById(R.id.myAttemptsText);</w:t>
      </w:r>
    </w:p>
    <w:p w14:paraId="0E9C4CCE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limitText = findViewById(R.id.limitText);</w:t>
      </w:r>
    </w:p>
    <w:p w14:paraId="1D3B34AF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numEditText = findViewById(R.id.numEditText);</w:t>
      </w:r>
    </w:p>
    <w:p w14:paraId="0360D9BF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enterBtn = findViewById(R.id.enterBtn);</w:t>
      </w:r>
    </w:p>
    <w:p w14:paraId="358E2265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    resText = findViewById(R.id.gamePhoneText);</w:t>
      </w:r>
    </w:p>
    <w:p w14:paraId="28CA4466" w14:textId="77777777" w:rsidR="009B260E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DFF1A0E" w14:textId="377CCC1E" w:rsidR="005B5FE7" w:rsidRPr="009B260E" w:rsidRDefault="009B260E" w:rsidP="009B260E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9B260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9AF5B43" w14:textId="77777777" w:rsidR="009B260E" w:rsidRPr="00A82D4D" w:rsidRDefault="009B260E" w:rsidP="009B260E">
      <w:pPr>
        <w:pStyle w:val="a9"/>
        <w:rPr>
          <w:lang w:val="en-US"/>
        </w:rPr>
      </w:pPr>
    </w:p>
    <w:p w14:paraId="1957DDB2" w14:textId="50F3AE6F" w:rsidR="008F530C" w:rsidRPr="008F530C" w:rsidRDefault="008F530C" w:rsidP="008F530C">
      <w:pPr>
        <w:pStyle w:val="23"/>
        <w:rPr>
          <w:lang w:val="en-US"/>
        </w:rPr>
      </w:pPr>
      <w:bookmarkStart w:id="18" w:name="_Toc129570037"/>
      <w:r w:rsidRPr="00DF21D4">
        <w:rPr>
          <w:lang w:val="en-US"/>
        </w:rPr>
        <w:t>6.</w:t>
      </w:r>
      <w:r w:rsidR="00A82D4D">
        <w:t>4</w:t>
      </w:r>
      <w:r w:rsidRPr="00DF21D4">
        <w:rPr>
          <w:lang w:val="en-US"/>
        </w:rPr>
        <w:t xml:space="preserve"> </w:t>
      </w:r>
      <w:r>
        <w:t>Кл</w:t>
      </w:r>
      <w:r w:rsidRPr="007C4585">
        <w:t>а</w:t>
      </w:r>
      <w:r>
        <w:t>сс</w:t>
      </w:r>
      <w:r w:rsidRPr="00DF21D4">
        <w:rPr>
          <w:lang w:val="en-US"/>
        </w:rPr>
        <w:t xml:space="preserve"> </w:t>
      </w:r>
      <w:r w:rsidRPr="008F530C">
        <w:rPr>
          <w:lang w:val="en-US"/>
        </w:rPr>
        <w:t>StartMyNumberDialog</w:t>
      </w:r>
      <w:bookmarkEnd w:id="18"/>
    </w:p>
    <w:p w14:paraId="23896972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package com.example.guesstheumbergame.Dialog;</w:t>
      </w:r>
    </w:p>
    <w:p w14:paraId="699EFF45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13B3F780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android.app.AlertDialog;</w:t>
      </w:r>
    </w:p>
    <w:p w14:paraId="7A2A9F85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android.app.Dialog;</w:t>
      </w:r>
    </w:p>
    <w:p w14:paraId="5036B018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android.content.Intent;</w:t>
      </w:r>
    </w:p>
    <w:p w14:paraId="5D0E6F72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android.os.Bundle;</w:t>
      </w:r>
    </w:p>
    <w:p w14:paraId="0DD64361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android.view.LayoutInflater;</w:t>
      </w:r>
    </w:p>
    <w:p w14:paraId="6FE3A758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android.view.View;</w:t>
      </w:r>
    </w:p>
    <w:p w14:paraId="0B97C346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android.widget.Button;</w:t>
      </w:r>
    </w:p>
    <w:p w14:paraId="582B01E9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android.widget.EditText;</w:t>
      </w:r>
    </w:p>
    <w:p w14:paraId="04F52B4E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android.widget.Toast;</w:t>
      </w:r>
    </w:p>
    <w:p w14:paraId="4C8AF2C7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099092E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androidx.annotation.NonNull;</w:t>
      </w:r>
    </w:p>
    <w:p w14:paraId="0A60CD97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lastRenderedPageBreak/>
        <w:t>import androidx.fragment.app.DialogFragment;</w:t>
      </w:r>
    </w:p>
    <w:p w14:paraId="3EBBBE45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437F418C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com.example.guesstheumbergame.Activity.GuessMyNumberActivity;</w:t>
      </w:r>
    </w:p>
    <w:p w14:paraId="04026198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com.example.guesstheumbergame.R;</w:t>
      </w:r>
    </w:p>
    <w:p w14:paraId="6A66AD81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001B0AEE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public class StartMyNumberDialog extends DialogFragment{</w:t>
      </w:r>
    </w:p>
    <w:p w14:paraId="287EF081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A82D4D">
        <w:rPr>
          <w:rFonts w:ascii="Courier New" w:hAnsi="Courier New" w:cs="Courier New"/>
          <w:sz w:val="24"/>
          <w:szCs w:val="24"/>
        </w:rPr>
        <w:t>//Иницаиализируем переменные для Активити</w:t>
      </w:r>
    </w:p>
    <w:p w14:paraId="28DD4681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</w:t>
      </w:r>
      <w:r w:rsidRPr="00A82D4D">
        <w:rPr>
          <w:rFonts w:ascii="Courier New" w:hAnsi="Courier New" w:cs="Courier New"/>
          <w:sz w:val="24"/>
          <w:szCs w:val="24"/>
          <w:lang w:val="en-US"/>
        </w:rPr>
        <w:t>private</w:t>
      </w:r>
      <w:r w:rsidRPr="00A82D4D">
        <w:rPr>
          <w:rFonts w:ascii="Courier New" w:hAnsi="Courier New" w:cs="Courier New"/>
          <w:sz w:val="24"/>
          <w:szCs w:val="24"/>
        </w:rPr>
        <w:t xml:space="preserve"> </w:t>
      </w:r>
      <w:r w:rsidRPr="00A82D4D">
        <w:rPr>
          <w:rFonts w:ascii="Courier New" w:hAnsi="Courier New" w:cs="Courier New"/>
          <w:sz w:val="24"/>
          <w:szCs w:val="24"/>
          <w:lang w:val="en-US"/>
        </w:rPr>
        <w:t>EditText</w:t>
      </w:r>
      <w:r w:rsidRPr="00A82D4D">
        <w:rPr>
          <w:rFonts w:ascii="Courier New" w:hAnsi="Courier New" w:cs="Courier New"/>
          <w:sz w:val="24"/>
          <w:szCs w:val="24"/>
        </w:rPr>
        <w:t xml:space="preserve"> </w:t>
      </w:r>
      <w:r w:rsidRPr="00A82D4D">
        <w:rPr>
          <w:rFonts w:ascii="Courier New" w:hAnsi="Courier New" w:cs="Courier New"/>
          <w:sz w:val="24"/>
          <w:szCs w:val="24"/>
          <w:lang w:val="en-US"/>
        </w:rPr>
        <w:t>minCountText</w:t>
      </w:r>
      <w:r w:rsidRPr="00A82D4D">
        <w:rPr>
          <w:rFonts w:ascii="Courier New" w:hAnsi="Courier New" w:cs="Courier New"/>
          <w:sz w:val="24"/>
          <w:szCs w:val="24"/>
        </w:rPr>
        <w:t>;</w:t>
      </w:r>
    </w:p>
    <w:p w14:paraId="4BE68938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</w:t>
      </w:r>
      <w:r w:rsidRPr="00A82D4D">
        <w:rPr>
          <w:rFonts w:ascii="Courier New" w:hAnsi="Courier New" w:cs="Courier New"/>
          <w:sz w:val="24"/>
          <w:szCs w:val="24"/>
          <w:lang w:val="en-US"/>
        </w:rPr>
        <w:t>private EditText maxCountText;</w:t>
      </w:r>
    </w:p>
    <w:p w14:paraId="662B18AF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private EditText attemptsText;</w:t>
      </w:r>
    </w:p>
    <w:p w14:paraId="1E5EEEA2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private Button startGameButton;</w:t>
      </w:r>
    </w:p>
    <w:p w14:paraId="3AF57666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75CBEDB6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@NonNull</w:t>
      </w:r>
    </w:p>
    <w:p w14:paraId="2B6B43F9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14:paraId="4D1B6DD0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public Dialog onCreateDialog(Bundle savedInstanceState) {</w:t>
      </w:r>
    </w:p>
    <w:p w14:paraId="3050B3E8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AlertDialog.Builder builder = new AlertDialog.Builder(getActivity()); //Создаем объект конструктора диалогов</w:t>
      </w:r>
    </w:p>
    <w:p w14:paraId="2312A1F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1CDCAD5E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LayoutInflater inflater = requireActivity().getLayoutInflater(); //Создаем инфлейтор для отображения диалога</w:t>
      </w:r>
    </w:p>
    <w:p w14:paraId="58F3B5CE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View view = inflater.inflate(R.layout.dialog_start_game, null); //Привязываем верстку к диалогу</w:t>
      </w:r>
    </w:p>
    <w:p w14:paraId="189284B1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init(view); //Инициализируем элементы</w:t>
      </w:r>
    </w:p>
    <w:p w14:paraId="47F94082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402C9CA2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startGameButton.setOnClickListener(new View.OnClickListener() { //Слушатель кнопки начала игры</w:t>
      </w:r>
    </w:p>
    <w:p w14:paraId="0A81D1C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public void onClick(View v) { //Переопределенный Клик</w:t>
      </w:r>
    </w:p>
    <w:p w14:paraId="3159EB2E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61A01169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//Получение данных с элементов</w:t>
      </w:r>
    </w:p>
    <w:p w14:paraId="54C8D0D8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String minCount = minCountText.getText().toString();</w:t>
      </w:r>
    </w:p>
    <w:p w14:paraId="3700D74B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String maxCount = maxCountText.getText().toString();</w:t>
      </w:r>
    </w:p>
    <w:p w14:paraId="36503682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String attempts = attemptsText.getText().toString();</w:t>
      </w:r>
    </w:p>
    <w:p w14:paraId="3E47E009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666A85B2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if(minCount.isEmpty() || maxCount.isEmpty() || attempts.isEmpty()){ //Проверка на пустоту заполняемых элементов</w:t>
      </w:r>
    </w:p>
    <w:p w14:paraId="1F97E1FF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    Toast toast = Toast.makeText(getContext(), getString(R.string.error_text),Toast.LENGTH_LONG); //Вывод сообщения о пустоте</w:t>
      </w:r>
    </w:p>
    <w:p w14:paraId="20C5AF6F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    toast.show();</w:t>
      </w:r>
    </w:p>
    <w:p w14:paraId="5AE7E6D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D901583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else {</w:t>
      </w:r>
    </w:p>
    <w:p w14:paraId="6B95EDAC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if(Integer.parseInt(minCount) &lt; Integer.parseInt(maxCount)){ //Если минимальное значение меньше максимального</w:t>
      </w:r>
    </w:p>
    <w:p w14:paraId="71CBCA54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        Intent intent = new Intent(getContext(), GuessMyNumberActivity.class); //Готовим переход на игровую </w:t>
      </w:r>
      <w:r w:rsidRPr="00A82D4D">
        <w:rPr>
          <w:rFonts w:ascii="Courier New" w:hAnsi="Courier New" w:cs="Courier New"/>
          <w:sz w:val="24"/>
          <w:szCs w:val="24"/>
        </w:rPr>
        <w:t>Активити</w:t>
      </w:r>
    </w:p>
    <w:p w14:paraId="321DF99E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</w:p>
    <w:p w14:paraId="42FDFB0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                // указываем первым параметром ключ, а второе значение</w:t>
      </w:r>
    </w:p>
    <w:p w14:paraId="249483E7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                // по ключу мы будем получать значение с </w:t>
      </w:r>
      <w:r w:rsidRPr="00A82D4D">
        <w:rPr>
          <w:rFonts w:ascii="Courier New" w:hAnsi="Courier New" w:cs="Courier New"/>
          <w:sz w:val="24"/>
          <w:szCs w:val="24"/>
          <w:lang w:val="en-US"/>
        </w:rPr>
        <w:t>Intent</w:t>
      </w:r>
    </w:p>
    <w:p w14:paraId="70950384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                </w:t>
      </w:r>
      <w:r w:rsidRPr="00A82D4D">
        <w:rPr>
          <w:rFonts w:ascii="Courier New" w:hAnsi="Courier New" w:cs="Courier New"/>
          <w:sz w:val="24"/>
          <w:szCs w:val="24"/>
          <w:lang w:val="en-US"/>
        </w:rPr>
        <w:t>intent.putExtra("minCount", minCount);</w:t>
      </w:r>
    </w:p>
    <w:p w14:paraId="1FB4CD8D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        intent.putExtra("maxCount", maxCount);</w:t>
      </w:r>
    </w:p>
    <w:p w14:paraId="763E5197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        intent.putExtra("attempts", attempts);</w:t>
      </w:r>
    </w:p>
    <w:p w14:paraId="4FCD16F9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09F737E2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        // показываем новое Activity</w:t>
      </w:r>
    </w:p>
    <w:p w14:paraId="6C27A261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        startActivity</w:t>
      </w:r>
      <w:r w:rsidRPr="00A82D4D">
        <w:rPr>
          <w:rFonts w:ascii="Courier New" w:hAnsi="Courier New" w:cs="Courier New"/>
          <w:sz w:val="24"/>
          <w:szCs w:val="24"/>
        </w:rPr>
        <w:t>(</w:t>
      </w:r>
      <w:r w:rsidRPr="00A82D4D">
        <w:rPr>
          <w:rFonts w:ascii="Courier New" w:hAnsi="Courier New" w:cs="Courier New"/>
          <w:sz w:val="24"/>
          <w:szCs w:val="24"/>
          <w:lang w:val="en-US"/>
        </w:rPr>
        <w:t>intent</w:t>
      </w:r>
      <w:r w:rsidRPr="00A82D4D">
        <w:rPr>
          <w:rFonts w:ascii="Courier New" w:hAnsi="Courier New" w:cs="Courier New"/>
          <w:sz w:val="24"/>
          <w:szCs w:val="24"/>
        </w:rPr>
        <w:t>);</w:t>
      </w:r>
    </w:p>
    <w:p w14:paraId="478D55CE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            }</w:t>
      </w:r>
    </w:p>
    <w:p w14:paraId="14218F56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            </w:t>
      </w:r>
      <w:r w:rsidRPr="00A82D4D">
        <w:rPr>
          <w:rFonts w:ascii="Courier New" w:hAnsi="Courier New" w:cs="Courier New"/>
          <w:sz w:val="24"/>
          <w:szCs w:val="24"/>
          <w:lang w:val="en-US"/>
        </w:rPr>
        <w:t>else</w:t>
      </w:r>
      <w:r w:rsidRPr="00A82D4D">
        <w:rPr>
          <w:rFonts w:ascii="Courier New" w:hAnsi="Courier New" w:cs="Courier New"/>
          <w:sz w:val="24"/>
          <w:szCs w:val="24"/>
        </w:rPr>
        <w:t>{ //Иначе выводим тост с предупреждением</w:t>
      </w:r>
    </w:p>
    <w:p w14:paraId="6684A55D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                </w:t>
      </w:r>
      <w:r w:rsidRPr="00A82D4D">
        <w:rPr>
          <w:rFonts w:ascii="Courier New" w:hAnsi="Courier New" w:cs="Courier New"/>
          <w:sz w:val="24"/>
          <w:szCs w:val="24"/>
          <w:lang w:val="en-US"/>
        </w:rPr>
        <w:t>Toast toast = Toast.makeText(getContext(), getString(R.string.num_error_text),Toast.LENGTH_LONG);</w:t>
      </w:r>
    </w:p>
    <w:p w14:paraId="09C8D9CC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        toast.show();</w:t>
      </w:r>
    </w:p>
    <w:p w14:paraId="795827FE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46034704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06C83528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9ABE4B2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62715E19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233D254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});</w:t>
      </w:r>
    </w:p>
    <w:p w14:paraId="0918B3E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13BAD1DB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builder.setView(view);</w:t>
      </w:r>
    </w:p>
    <w:p w14:paraId="01117ABB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return builder.create();</w:t>
      </w:r>
    </w:p>
    <w:p w14:paraId="169E05F1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756B642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649AE0CC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private void init(View view){ //Функция привязки полей к объектам для связки графики и кода</w:t>
      </w:r>
    </w:p>
    <w:p w14:paraId="24AED9F6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minCountText = view.findViewById(R.id.minCountText);</w:t>
      </w:r>
    </w:p>
    <w:p w14:paraId="62EC82C3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maxCountText = view.findViewById(R.id.maxCountText);</w:t>
      </w:r>
    </w:p>
    <w:p w14:paraId="26616F39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attemptsText = view.findViewById(R.id.attemptsText);</w:t>
      </w:r>
    </w:p>
    <w:p w14:paraId="02F4A545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startGameButton = view.findViewById(R.id.startGameButton);</w:t>
      </w:r>
    </w:p>
    <w:p w14:paraId="7E74E715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343667B" w14:textId="4801D6DD" w:rsidR="008F530C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99CAE43" w14:textId="77777777" w:rsidR="00A82D4D" w:rsidRPr="00A82D4D" w:rsidRDefault="00A82D4D" w:rsidP="00A82D4D">
      <w:pPr>
        <w:pStyle w:val="a9"/>
      </w:pPr>
    </w:p>
    <w:p w14:paraId="4E1F3DBB" w14:textId="7ED1F745" w:rsidR="008F530C" w:rsidRDefault="00A82D4D" w:rsidP="00A82D4D">
      <w:pPr>
        <w:pStyle w:val="23"/>
        <w:rPr>
          <w:lang w:val="en-US"/>
        </w:rPr>
      </w:pPr>
      <w:bookmarkStart w:id="19" w:name="_Toc129570038"/>
      <w:r>
        <w:t xml:space="preserve">6.5 </w:t>
      </w:r>
      <w:r w:rsidR="008F530C">
        <w:t>Кл</w:t>
      </w:r>
      <w:r w:rsidR="008F530C" w:rsidRPr="007C4585">
        <w:t>а</w:t>
      </w:r>
      <w:r w:rsidR="008F530C">
        <w:t>сс</w:t>
      </w:r>
      <w:r w:rsidR="008F530C" w:rsidRPr="00DF21D4">
        <w:rPr>
          <w:lang w:val="en-US"/>
        </w:rPr>
        <w:t xml:space="preserve"> </w:t>
      </w:r>
      <w:r w:rsidR="008F530C" w:rsidRPr="008F530C">
        <w:rPr>
          <w:lang w:val="en-US"/>
        </w:rPr>
        <w:t>StartPhoneNumberDialog</w:t>
      </w:r>
      <w:bookmarkEnd w:id="19"/>
    </w:p>
    <w:p w14:paraId="5DF1473E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package com.example.guesstheumbergame.Dialog;</w:t>
      </w:r>
    </w:p>
    <w:p w14:paraId="0C470F49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1D221D5E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lastRenderedPageBreak/>
        <w:t>import android.app.AlertDialog;</w:t>
      </w:r>
    </w:p>
    <w:p w14:paraId="40CD5B51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android.app.Dialog;</w:t>
      </w:r>
    </w:p>
    <w:p w14:paraId="213506CC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android.content.Intent;</w:t>
      </w:r>
    </w:p>
    <w:p w14:paraId="0A5287D2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android.os.Bundle;</w:t>
      </w:r>
    </w:p>
    <w:p w14:paraId="1B313040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android.view.LayoutInflater;</w:t>
      </w:r>
    </w:p>
    <w:p w14:paraId="4914BA20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android.view.View;</w:t>
      </w:r>
    </w:p>
    <w:p w14:paraId="3B354447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android.widget.Button;</w:t>
      </w:r>
    </w:p>
    <w:p w14:paraId="05892BCB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android.widget.EditText;</w:t>
      </w:r>
    </w:p>
    <w:p w14:paraId="7A61AF9C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android.widget.Toast;</w:t>
      </w:r>
    </w:p>
    <w:p w14:paraId="109ADB9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1FE75407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androidx.annotation.NonNull;</w:t>
      </w:r>
    </w:p>
    <w:p w14:paraId="088F430C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androidx.fragment.app.DialogFragment;</w:t>
      </w:r>
    </w:p>
    <w:p w14:paraId="7B0BE72B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12B04539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com.example.guesstheumbergame.Activity.GuessMyNumberActivity;</w:t>
      </w:r>
    </w:p>
    <w:p w14:paraId="0F5C6511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com.example.guesstheumbergame.Activity.GuessPhoneNumberActivity;</w:t>
      </w:r>
    </w:p>
    <w:p w14:paraId="669DE9FB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com.example.guesstheumbergame.Game.GuessGame;</w:t>
      </w:r>
    </w:p>
    <w:p w14:paraId="532633D9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com.example.guesstheumbergame.R;</w:t>
      </w:r>
    </w:p>
    <w:p w14:paraId="7B9FFAB9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436284D1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public class StartPhoneNumberDialog extends DialogFragment {</w:t>
      </w:r>
    </w:p>
    <w:p w14:paraId="358E1846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A82D4D">
        <w:rPr>
          <w:rFonts w:ascii="Courier New" w:hAnsi="Courier New" w:cs="Courier New"/>
          <w:sz w:val="24"/>
          <w:szCs w:val="24"/>
        </w:rPr>
        <w:t>//Иницаиализируем переменные для Активити</w:t>
      </w:r>
    </w:p>
    <w:p w14:paraId="274600CF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private EditText minCountText;</w:t>
      </w:r>
    </w:p>
    <w:p w14:paraId="4399D4B3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</w:t>
      </w:r>
      <w:r w:rsidRPr="00A82D4D">
        <w:rPr>
          <w:rFonts w:ascii="Courier New" w:hAnsi="Courier New" w:cs="Courier New"/>
          <w:sz w:val="24"/>
          <w:szCs w:val="24"/>
          <w:lang w:val="en-US"/>
        </w:rPr>
        <w:t>private EditText maxCountText;</w:t>
      </w:r>
    </w:p>
    <w:p w14:paraId="7F81A626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private EditText attemptsText;</w:t>
      </w:r>
    </w:p>
    <w:p w14:paraId="2BCFF8D1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private Button startGameButton;</w:t>
      </w:r>
    </w:p>
    <w:p w14:paraId="64892AE3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7D3F32CF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@NonNull</w:t>
      </w:r>
    </w:p>
    <w:p w14:paraId="7C8D2210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14:paraId="4D60AB2F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public Dialog onCreateDialog(Bundle savedInstanceState) { //</w:t>
      </w:r>
      <w:r w:rsidRPr="00A82D4D">
        <w:rPr>
          <w:rFonts w:ascii="Courier New" w:hAnsi="Courier New" w:cs="Courier New"/>
          <w:sz w:val="24"/>
          <w:szCs w:val="24"/>
        </w:rPr>
        <w:t>Функиця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связывания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логики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и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разметки</w:t>
      </w:r>
    </w:p>
    <w:p w14:paraId="10940F28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AlertDialog.Builder builder = new AlertDialog.Builder(getActivity()); //</w:t>
      </w:r>
      <w:r w:rsidRPr="00A82D4D">
        <w:rPr>
          <w:rFonts w:ascii="Courier New" w:hAnsi="Courier New" w:cs="Courier New"/>
          <w:sz w:val="24"/>
          <w:szCs w:val="24"/>
        </w:rPr>
        <w:t>Создаем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объект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конструктора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диалогов</w:t>
      </w:r>
    </w:p>
    <w:p w14:paraId="1B162649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3BC76D33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LayoutInflater inflater = requireActivity().getLayoutInflater(); //</w:t>
      </w:r>
      <w:r w:rsidRPr="00A82D4D">
        <w:rPr>
          <w:rFonts w:ascii="Courier New" w:hAnsi="Courier New" w:cs="Courier New"/>
          <w:sz w:val="24"/>
          <w:szCs w:val="24"/>
        </w:rPr>
        <w:t>Создаем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инфлейтор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для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отображения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диалога</w:t>
      </w:r>
    </w:p>
    <w:p w14:paraId="6CB51D95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View view = inflater.inflate(R.layout.dialog_start_game, null); //</w:t>
      </w:r>
      <w:r w:rsidRPr="00A82D4D">
        <w:rPr>
          <w:rFonts w:ascii="Courier New" w:hAnsi="Courier New" w:cs="Courier New"/>
          <w:sz w:val="24"/>
          <w:szCs w:val="24"/>
        </w:rPr>
        <w:t>Привязываем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верстку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к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диалогу</w:t>
      </w:r>
    </w:p>
    <w:p w14:paraId="7B3CD815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init(view);</w:t>
      </w:r>
    </w:p>
    <w:p w14:paraId="683AA0AD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2C330136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startGameButton.setOnClickListener(new View.OnClickListener() { //</w:t>
      </w:r>
      <w:r w:rsidRPr="00A82D4D">
        <w:rPr>
          <w:rFonts w:ascii="Courier New" w:hAnsi="Courier New" w:cs="Courier New"/>
          <w:sz w:val="24"/>
          <w:szCs w:val="24"/>
        </w:rPr>
        <w:t>Слушатель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кнопки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начала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игры</w:t>
      </w:r>
    </w:p>
    <w:p w14:paraId="3BC251D4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public void onClick(View v) { //</w:t>
      </w:r>
      <w:r w:rsidRPr="00A82D4D">
        <w:rPr>
          <w:rFonts w:ascii="Courier New" w:hAnsi="Courier New" w:cs="Courier New"/>
          <w:sz w:val="24"/>
          <w:szCs w:val="24"/>
        </w:rPr>
        <w:t>Переопределенный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Клик</w:t>
      </w:r>
    </w:p>
    <w:p w14:paraId="28CA0A5C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69FC24D1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//</w:t>
      </w:r>
      <w:r w:rsidRPr="00A82D4D">
        <w:rPr>
          <w:rFonts w:ascii="Courier New" w:hAnsi="Courier New" w:cs="Courier New"/>
          <w:sz w:val="24"/>
          <w:szCs w:val="24"/>
        </w:rPr>
        <w:t>Получение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данных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с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элементов</w:t>
      </w:r>
    </w:p>
    <w:p w14:paraId="091D4503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String minCount = minCountText.getText().toString();</w:t>
      </w:r>
    </w:p>
    <w:p w14:paraId="42ED4AD3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String maxCount = maxCountText.getText().toString();</w:t>
      </w:r>
    </w:p>
    <w:p w14:paraId="245C461D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String attempts = attemptsText.getText().toString();</w:t>
      </w:r>
    </w:p>
    <w:p w14:paraId="02FA88A0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60581D8B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if(minCount.isEmpty() || maxCount.isEmpty() || attempts.isEmpty()){ //</w:t>
      </w:r>
      <w:r w:rsidRPr="00A82D4D">
        <w:rPr>
          <w:rFonts w:ascii="Courier New" w:hAnsi="Courier New" w:cs="Courier New"/>
          <w:sz w:val="24"/>
          <w:szCs w:val="24"/>
        </w:rPr>
        <w:t>Проверка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на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пустоту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заполняемых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элементов</w:t>
      </w:r>
    </w:p>
    <w:p w14:paraId="2F7238E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    Toast toast = Toast.makeText(getContext(), getString(R.string.error_text),Toast.LENGTH_LONG); //</w:t>
      </w:r>
      <w:r w:rsidRPr="00A82D4D">
        <w:rPr>
          <w:rFonts w:ascii="Courier New" w:hAnsi="Courier New" w:cs="Courier New"/>
          <w:sz w:val="24"/>
          <w:szCs w:val="24"/>
        </w:rPr>
        <w:t>Вывод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сообщения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о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пустоте</w:t>
      </w:r>
    </w:p>
    <w:p w14:paraId="4BFE2433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    toast.show();</w:t>
      </w:r>
    </w:p>
    <w:p w14:paraId="6FBFA565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63910F9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else {</w:t>
      </w:r>
    </w:p>
    <w:p w14:paraId="764CEEE7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    if(Integer.parseInt(minCount) &lt; Integer.parseInt(maxCount)){ //</w:t>
      </w:r>
      <w:r w:rsidRPr="00A82D4D">
        <w:rPr>
          <w:rFonts w:ascii="Courier New" w:hAnsi="Courier New" w:cs="Courier New"/>
          <w:sz w:val="24"/>
          <w:szCs w:val="24"/>
        </w:rPr>
        <w:t>Если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минимальное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значение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меньше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максимального</w:t>
      </w:r>
    </w:p>
    <w:p w14:paraId="00761AF1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        Intent intent = new Intent(getContext(), GuessPhoneNumberActivity.class); //</w:t>
      </w:r>
      <w:r w:rsidRPr="00A82D4D">
        <w:rPr>
          <w:rFonts w:ascii="Courier New" w:hAnsi="Courier New" w:cs="Courier New"/>
          <w:sz w:val="24"/>
          <w:szCs w:val="24"/>
        </w:rPr>
        <w:t>Готовим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переход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на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игровую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Активити</w:t>
      </w:r>
    </w:p>
    <w:p w14:paraId="4DF44F50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</w:p>
    <w:p w14:paraId="3093A002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                // указываем первым параметром ключ, а второе значение</w:t>
      </w:r>
    </w:p>
    <w:p w14:paraId="2A6E39E8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                // по ключу мы будем получать значение с Intent</w:t>
      </w:r>
    </w:p>
    <w:p w14:paraId="61B03034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                </w:t>
      </w:r>
      <w:r w:rsidRPr="00A82D4D">
        <w:rPr>
          <w:rFonts w:ascii="Courier New" w:hAnsi="Courier New" w:cs="Courier New"/>
          <w:sz w:val="24"/>
          <w:szCs w:val="24"/>
          <w:lang w:val="en-US"/>
        </w:rPr>
        <w:t>intent.putExtra("minCount", minCount);</w:t>
      </w:r>
    </w:p>
    <w:p w14:paraId="3F361A33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        intent.putExtra("maxCount", maxCount);</w:t>
      </w:r>
    </w:p>
    <w:p w14:paraId="1997F22B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        intent.putExtra("attempts", attempts);</w:t>
      </w:r>
    </w:p>
    <w:p w14:paraId="753214B7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1D519A0F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        // </w:t>
      </w:r>
      <w:r w:rsidRPr="00A82D4D">
        <w:rPr>
          <w:rFonts w:ascii="Courier New" w:hAnsi="Courier New" w:cs="Courier New"/>
          <w:sz w:val="24"/>
          <w:szCs w:val="24"/>
        </w:rPr>
        <w:t>показываем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новое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Activity</w:t>
      </w:r>
    </w:p>
    <w:p w14:paraId="5E8FE260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r w:rsidRPr="00A82D4D">
        <w:rPr>
          <w:rFonts w:ascii="Courier New" w:hAnsi="Courier New" w:cs="Courier New"/>
          <w:sz w:val="24"/>
          <w:szCs w:val="24"/>
        </w:rPr>
        <w:t>startActivity(intent);</w:t>
      </w:r>
    </w:p>
    <w:p w14:paraId="50EC6E2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            }</w:t>
      </w:r>
    </w:p>
    <w:p w14:paraId="194B33AD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            else{ //Иначе выводим тост с предупреждением</w:t>
      </w:r>
    </w:p>
    <w:p w14:paraId="750A3555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                </w:t>
      </w:r>
      <w:r w:rsidRPr="00A82D4D">
        <w:rPr>
          <w:rFonts w:ascii="Courier New" w:hAnsi="Courier New" w:cs="Courier New"/>
          <w:sz w:val="24"/>
          <w:szCs w:val="24"/>
          <w:lang w:val="en-US"/>
        </w:rPr>
        <w:t>Toast toast = Toast.makeText(getContext(), getString(R.string.num_error_text),Toast.LENGTH_LONG);</w:t>
      </w:r>
    </w:p>
    <w:p w14:paraId="23ACF4A4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r w:rsidRPr="00A82D4D">
        <w:rPr>
          <w:rFonts w:ascii="Courier New" w:hAnsi="Courier New" w:cs="Courier New"/>
          <w:sz w:val="24"/>
          <w:szCs w:val="24"/>
        </w:rPr>
        <w:t>toast.show();</w:t>
      </w:r>
    </w:p>
    <w:p w14:paraId="3D320DAC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            </w:t>
      </w:r>
      <w:r w:rsidRPr="00A82D4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4434E02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65148A5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00C808D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5AAC839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74197BE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});</w:t>
      </w:r>
    </w:p>
    <w:p w14:paraId="1A6723F9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01DBDA08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builder.setView(view);</w:t>
      </w:r>
    </w:p>
    <w:p w14:paraId="6A481ED3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return builder.create();</w:t>
      </w:r>
    </w:p>
    <w:p w14:paraId="6BD36E27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A82D4D">
        <w:rPr>
          <w:rFonts w:ascii="Courier New" w:hAnsi="Courier New" w:cs="Courier New"/>
          <w:sz w:val="24"/>
          <w:szCs w:val="24"/>
        </w:rPr>
        <w:t>}</w:t>
      </w:r>
    </w:p>
    <w:p w14:paraId="2935B56C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</w:p>
    <w:p w14:paraId="0C7DAF67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private void init(View view){ //Функция привязки полей к объектам для связки графики и кода</w:t>
      </w:r>
    </w:p>
    <w:p w14:paraId="4CBEBA9D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</w:t>
      </w:r>
      <w:r w:rsidRPr="00A82D4D">
        <w:rPr>
          <w:rFonts w:ascii="Courier New" w:hAnsi="Courier New" w:cs="Courier New"/>
          <w:sz w:val="24"/>
          <w:szCs w:val="24"/>
          <w:lang w:val="en-US"/>
        </w:rPr>
        <w:t>minCountText = view.findViewById(R.id.minCountText);</w:t>
      </w:r>
    </w:p>
    <w:p w14:paraId="4C09FBB7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maxCountText = view.findViewById(R.id.maxCountText);</w:t>
      </w:r>
    </w:p>
    <w:p w14:paraId="360A7DC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attemptsText = view.findViewById(R.id.attemptsText);</w:t>
      </w:r>
    </w:p>
    <w:p w14:paraId="4B886DD9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startGameButton = view.findViewById(R.id.startGameButton);</w:t>
      </w:r>
    </w:p>
    <w:p w14:paraId="4BEAF1E7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A82D4D">
        <w:rPr>
          <w:rFonts w:ascii="Courier New" w:hAnsi="Courier New" w:cs="Courier New"/>
          <w:sz w:val="24"/>
          <w:szCs w:val="24"/>
        </w:rPr>
        <w:t>}</w:t>
      </w:r>
    </w:p>
    <w:p w14:paraId="65C860C7" w14:textId="64512556" w:rsidR="00D868DC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>}</w:t>
      </w:r>
    </w:p>
    <w:p w14:paraId="18125259" w14:textId="77777777" w:rsidR="00A82D4D" w:rsidRPr="00A82D4D" w:rsidRDefault="00A82D4D" w:rsidP="00A82D4D">
      <w:pPr>
        <w:pStyle w:val="a9"/>
      </w:pPr>
    </w:p>
    <w:p w14:paraId="4F56ECC5" w14:textId="548A48B4" w:rsidR="00AF6C3B" w:rsidRDefault="00A82D4D" w:rsidP="00A82D4D">
      <w:pPr>
        <w:pStyle w:val="23"/>
        <w:rPr>
          <w:lang w:val="en-US"/>
        </w:rPr>
      </w:pPr>
      <w:bookmarkStart w:id="20" w:name="_Toc129570039"/>
      <w:r>
        <w:t xml:space="preserve">6.6 </w:t>
      </w:r>
      <w:r w:rsidR="00D868DC">
        <w:t>Кл</w:t>
      </w:r>
      <w:r w:rsidR="00D868DC" w:rsidRPr="007C4585">
        <w:t>а</w:t>
      </w:r>
      <w:r w:rsidR="00D868DC">
        <w:t>сс</w:t>
      </w:r>
      <w:r w:rsidR="00D868DC" w:rsidRPr="00DF21D4">
        <w:rPr>
          <w:lang w:val="en-US"/>
        </w:rPr>
        <w:t xml:space="preserve"> </w:t>
      </w:r>
      <w:r w:rsidR="00D868DC" w:rsidRPr="00D868DC">
        <w:rPr>
          <w:lang w:val="en-US"/>
        </w:rPr>
        <w:t>GuessGame</w:t>
      </w:r>
      <w:bookmarkEnd w:id="20"/>
    </w:p>
    <w:p w14:paraId="22796232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package com.example.guesstheumbergame.Game;</w:t>
      </w:r>
    </w:p>
    <w:p w14:paraId="25B8CE90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3DD93F35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android.util.Log;</w:t>
      </w:r>
    </w:p>
    <w:p w14:paraId="525AA660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7AAD8DB5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com.example.guesstheumbergame.R;</w:t>
      </w:r>
    </w:p>
    <w:p w14:paraId="6F225AF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14091D56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import java.util.Random;</w:t>
      </w:r>
    </w:p>
    <w:p w14:paraId="3CB7311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5AE38983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>public class GuessGame {</w:t>
      </w:r>
    </w:p>
    <w:p w14:paraId="661F42F9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A82D4D">
        <w:rPr>
          <w:rFonts w:ascii="Courier New" w:hAnsi="Courier New" w:cs="Courier New"/>
          <w:sz w:val="24"/>
          <w:szCs w:val="24"/>
        </w:rPr>
        <w:t>//Набор переменных для класса</w:t>
      </w:r>
    </w:p>
    <w:p w14:paraId="5859493C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private int maxCount;</w:t>
      </w:r>
    </w:p>
    <w:p w14:paraId="745B6985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</w:t>
      </w:r>
      <w:r w:rsidRPr="00A82D4D">
        <w:rPr>
          <w:rFonts w:ascii="Courier New" w:hAnsi="Courier New" w:cs="Courier New"/>
          <w:sz w:val="24"/>
          <w:szCs w:val="24"/>
          <w:lang w:val="en-US"/>
        </w:rPr>
        <w:t>private int minCount;</w:t>
      </w:r>
    </w:p>
    <w:p w14:paraId="71EC14A4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private int midCount;</w:t>
      </w:r>
    </w:p>
    <w:p w14:paraId="08E0C534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A82D4D">
        <w:rPr>
          <w:rFonts w:ascii="Courier New" w:hAnsi="Courier New" w:cs="Courier New"/>
          <w:sz w:val="24"/>
          <w:szCs w:val="24"/>
        </w:rPr>
        <w:t>private int number;</w:t>
      </w:r>
    </w:p>
    <w:p w14:paraId="31FA057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</w:p>
    <w:p w14:paraId="5FB0EBE4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/*</w:t>
      </w:r>
    </w:p>
    <w:p w14:paraId="21566A1D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Идея режима Угадай число телефона:</w:t>
      </w:r>
    </w:p>
    <w:p w14:paraId="0B319DAD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Мы задаем рамки и количество попыток</w:t>
      </w:r>
    </w:p>
    <w:p w14:paraId="097A9FBC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Рандом генерирует число в заданных рамках</w:t>
      </w:r>
    </w:p>
    <w:p w14:paraId="404EB761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Мы пытаемся угадать, в ответ получаем интовое значение, которое преобразуется в Активити в "Больше", "Меньше" или "Верно"</w:t>
      </w:r>
    </w:p>
    <w:p w14:paraId="26DDD40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Счетчик попыток отслеживается на Активити, классе Игры данного функционала нет</w:t>
      </w:r>
    </w:p>
    <w:p w14:paraId="271C4845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*/</w:t>
      </w:r>
    </w:p>
    <w:p w14:paraId="0AAB7B73" w14:textId="77777777" w:rsidR="00A82D4D" w:rsidRPr="00A82D4D" w:rsidRDefault="00A82D4D" w:rsidP="00A82D4D">
      <w:pPr>
        <w:pStyle w:val="a9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FAB988E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public GuessGame(int maxCount, int minCount) { //</w:t>
      </w:r>
      <w:r w:rsidRPr="00A82D4D">
        <w:rPr>
          <w:rFonts w:ascii="Courier New" w:hAnsi="Courier New" w:cs="Courier New"/>
          <w:sz w:val="24"/>
          <w:szCs w:val="24"/>
        </w:rPr>
        <w:t>Конструктор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класса</w:t>
      </w:r>
    </w:p>
    <w:p w14:paraId="25087F1E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this.maxCount = maxCount;</w:t>
      </w:r>
    </w:p>
    <w:p w14:paraId="52015B5E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this.minCount = minCount;</w:t>
      </w:r>
    </w:p>
    <w:p w14:paraId="191B0B34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A82D4D">
        <w:rPr>
          <w:rFonts w:ascii="Courier New" w:hAnsi="Courier New" w:cs="Courier New"/>
          <w:sz w:val="24"/>
          <w:szCs w:val="24"/>
        </w:rPr>
        <w:t>}</w:t>
      </w:r>
    </w:p>
    <w:p w14:paraId="3D898C81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</w:p>
    <w:p w14:paraId="60DFF6B2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public void generateNumber(){ //Генерация числа в заданном диапозоне</w:t>
      </w:r>
    </w:p>
    <w:p w14:paraId="0B07EF99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</w:t>
      </w:r>
      <w:r w:rsidRPr="00A82D4D">
        <w:rPr>
          <w:rFonts w:ascii="Courier New" w:hAnsi="Courier New" w:cs="Courier New"/>
          <w:sz w:val="24"/>
          <w:szCs w:val="24"/>
          <w:lang w:val="en-US"/>
        </w:rPr>
        <w:t>if(maxCount == minCount +1){</w:t>
      </w:r>
    </w:p>
    <w:p w14:paraId="4A7F6765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number = minCount;</w:t>
      </w:r>
    </w:p>
    <w:p w14:paraId="14AE6AFB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24AD822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else {</w:t>
      </w:r>
    </w:p>
    <w:p w14:paraId="0C5245A1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Random random = new Random();</w:t>
      </w:r>
    </w:p>
    <w:p w14:paraId="4B45EA96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number = random.nextInt(maxCount - minCount) + minCount;</w:t>
      </w:r>
    </w:p>
    <w:p w14:paraId="544556B2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A82D4D">
        <w:rPr>
          <w:rFonts w:ascii="Courier New" w:hAnsi="Courier New" w:cs="Courier New"/>
          <w:sz w:val="24"/>
          <w:szCs w:val="24"/>
        </w:rPr>
        <w:t>System.out.println("Результат генератора: " + number);</w:t>
      </w:r>
    </w:p>
    <w:p w14:paraId="031BCFE5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</w:t>
      </w:r>
      <w:r w:rsidRPr="00A82D4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D0346E0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1C2F28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</w:p>
    <w:p w14:paraId="0EDF8FF2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public int checkNumber(int userNumber){ //</w:t>
      </w:r>
      <w:r w:rsidRPr="00A82D4D">
        <w:rPr>
          <w:rFonts w:ascii="Courier New" w:hAnsi="Courier New" w:cs="Courier New"/>
          <w:sz w:val="24"/>
          <w:szCs w:val="24"/>
        </w:rPr>
        <w:t>Проверка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числа</w:t>
      </w:r>
    </w:p>
    <w:p w14:paraId="31A1FB66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A82D4D">
        <w:rPr>
          <w:rFonts w:ascii="Courier New" w:hAnsi="Courier New" w:cs="Courier New"/>
          <w:sz w:val="24"/>
          <w:szCs w:val="24"/>
        </w:rPr>
        <w:t>if (number &gt; userNumber) //Если введенное пользователем число меньше заданного</w:t>
      </w:r>
    </w:p>
    <w:p w14:paraId="2E3652A5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    return 1;</w:t>
      </w:r>
    </w:p>
    <w:p w14:paraId="750D4E91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else if(number &lt; userNumber)//Если введенное пользователем число больше заданного</w:t>
      </w:r>
    </w:p>
    <w:p w14:paraId="1A8C0D95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    return 2;</w:t>
      </w:r>
    </w:p>
    <w:p w14:paraId="09F1DF2E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else //Если введенное пользователем число равно заданному</w:t>
      </w:r>
    </w:p>
    <w:p w14:paraId="1F0B9738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    return 0;</w:t>
      </w:r>
    </w:p>
    <w:p w14:paraId="2BBFE95C" w14:textId="0BD2D252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}</w:t>
      </w:r>
    </w:p>
    <w:p w14:paraId="7C6828C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public boolean checkNumberBigger(){ //Функция поиска числа в заданном диапазоне (бинарный перебор)</w:t>
      </w:r>
    </w:p>
    <w:p w14:paraId="42F1BA54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midCount = (maxCount + minCount) / 2; //Вычисляем среднее значение</w:t>
      </w:r>
    </w:p>
    <w:p w14:paraId="4E86068D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String res = "";</w:t>
      </w:r>
    </w:p>
    <w:p w14:paraId="06B6277E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if (midCount == maxCount){ //Если среднее равно максимальному, то</w:t>
      </w:r>
    </w:p>
    <w:p w14:paraId="1515BF34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    </w:t>
      </w:r>
      <w:r w:rsidRPr="00A82D4D">
        <w:rPr>
          <w:rFonts w:ascii="Courier New" w:hAnsi="Courier New" w:cs="Courier New"/>
          <w:sz w:val="24"/>
          <w:szCs w:val="24"/>
          <w:lang w:val="en-US"/>
        </w:rPr>
        <w:t>midCount = midCount - 1;</w:t>
      </w:r>
    </w:p>
    <w:p w14:paraId="7E54EABB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return true;</w:t>
      </w:r>
    </w:p>
    <w:p w14:paraId="1ABDF4A8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45F9A17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else if (midCount == minCount){ //</w:t>
      </w:r>
      <w:r w:rsidRPr="00A82D4D">
        <w:rPr>
          <w:rFonts w:ascii="Courier New" w:hAnsi="Courier New" w:cs="Courier New"/>
          <w:sz w:val="24"/>
          <w:szCs w:val="24"/>
        </w:rPr>
        <w:t>Если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среднее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равно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2D4D">
        <w:rPr>
          <w:rFonts w:ascii="Courier New" w:hAnsi="Courier New" w:cs="Courier New"/>
          <w:sz w:val="24"/>
          <w:szCs w:val="24"/>
        </w:rPr>
        <w:t>минимальному</w:t>
      </w: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A82D4D">
        <w:rPr>
          <w:rFonts w:ascii="Courier New" w:hAnsi="Courier New" w:cs="Courier New"/>
          <w:sz w:val="24"/>
          <w:szCs w:val="24"/>
        </w:rPr>
        <w:t>то</w:t>
      </w:r>
    </w:p>
    <w:p w14:paraId="62A71BA7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midCount = midCount - 1;</w:t>
      </w:r>
    </w:p>
    <w:p w14:paraId="3FDCB175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return true;</w:t>
      </w:r>
    </w:p>
    <w:p w14:paraId="10909C8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6D2151B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else {</w:t>
      </w:r>
    </w:p>
    <w:p w14:paraId="14805E6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    return false;</w:t>
      </w:r>
    </w:p>
    <w:p w14:paraId="1BB2C56D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D9F4FF4" w14:textId="71DB798C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3CB4112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public int getMidCount(){</w:t>
      </w:r>
    </w:p>
    <w:p w14:paraId="078C2C14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A82D4D">
        <w:rPr>
          <w:rFonts w:ascii="Courier New" w:hAnsi="Courier New" w:cs="Courier New"/>
          <w:sz w:val="24"/>
          <w:szCs w:val="24"/>
        </w:rPr>
        <w:t>return midCount;</w:t>
      </w:r>
    </w:p>
    <w:p w14:paraId="2783BB42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} //Геттер среднего значения</w:t>
      </w:r>
    </w:p>
    <w:p w14:paraId="03B38B1A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</w:p>
    <w:p w14:paraId="19EC19CC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//Необычные сеттеры, так как они манипулируют внутренней логикой созданного объекта класса, не получая внешние данные</w:t>
      </w:r>
    </w:p>
    <w:p w14:paraId="11A6672D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</w:t>
      </w:r>
      <w:r w:rsidRPr="00A82D4D">
        <w:rPr>
          <w:rFonts w:ascii="Courier New" w:hAnsi="Courier New" w:cs="Courier New"/>
          <w:sz w:val="24"/>
          <w:szCs w:val="24"/>
          <w:lang w:val="en-US"/>
        </w:rPr>
        <w:t>public void biggerNum(){</w:t>
      </w:r>
    </w:p>
    <w:p w14:paraId="37D0E870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    minCount = midCount;</w:t>
      </w:r>
    </w:p>
    <w:p w14:paraId="6471E847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A82D4D">
        <w:rPr>
          <w:rFonts w:ascii="Courier New" w:hAnsi="Courier New" w:cs="Courier New"/>
          <w:sz w:val="24"/>
          <w:szCs w:val="24"/>
        </w:rPr>
        <w:t>} //Сеттер присвоения минимальному значению среднего</w:t>
      </w:r>
    </w:p>
    <w:p w14:paraId="00E8D299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</w:p>
    <w:p w14:paraId="7EE3F326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public void lessNum(){</w:t>
      </w:r>
    </w:p>
    <w:p w14:paraId="09F3E229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    maxCount = midCount;</w:t>
      </w:r>
    </w:p>
    <w:p w14:paraId="6C37E661" w14:textId="77777777" w:rsidR="00A82D4D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 xml:space="preserve">    } //Сеттер приспоения максимальному значению среднего</w:t>
      </w:r>
    </w:p>
    <w:p w14:paraId="30D4B663" w14:textId="378E0CE0" w:rsidR="00D868DC" w:rsidRPr="00A82D4D" w:rsidRDefault="00A82D4D" w:rsidP="00A82D4D">
      <w:pPr>
        <w:pStyle w:val="a9"/>
        <w:rPr>
          <w:rFonts w:ascii="Courier New" w:hAnsi="Courier New" w:cs="Courier New"/>
          <w:sz w:val="24"/>
          <w:szCs w:val="24"/>
        </w:rPr>
      </w:pPr>
      <w:r w:rsidRPr="00A82D4D">
        <w:rPr>
          <w:rFonts w:ascii="Courier New" w:hAnsi="Courier New" w:cs="Courier New"/>
          <w:sz w:val="24"/>
          <w:szCs w:val="24"/>
        </w:rPr>
        <w:t>}</w:t>
      </w:r>
    </w:p>
    <w:p w14:paraId="6F4B5EAC" w14:textId="77777777" w:rsidR="00A82D4D" w:rsidRDefault="00F435C4">
      <w:pPr>
        <w:rPr>
          <w:sz w:val="24"/>
          <w:szCs w:val="24"/>
          <w:lang w:val="en-US"/>
        </w:rPr>
      </w:pPr>
      <w:r w:rsidRPr="005B5FE7">
        <w:rPr>
          <w:sz w:val="24"/>
          <w:szCs w:val="24"/>
          <w:lang w:val="en-US"/>
        </w:rPr>
        <w:br w:type="page"/>
      </w:r>
    </w:p>
    <w:p w14:paraId="60680260" w14:textId="034BD6CC" w:rsidR="00A82D4D" w:rsidRDefault="00A82D4D" w:rsidP="00A82D4D">
      <w:pPr>
        <w:pStyle w:val="12"/>
      </w:pPr>
      <w:bookmarkStart w:id="21" w:name="_Toc129570040"/>
      <w:r>
        <w:lastRenderedPageBreak/>
        <w:t>7 Заключение</w:t>
      </w:r>
      <w:bookmarkEnd w:id="21"/>
    </w:p>
    <w:p w14:paraId="0D421932" w14:textId="60F278F8" w:rsidR="005703A3" w:rsidRPr="005703A3" w:rsidRDefault="005703A3" w:rsidP="00C70EAB">
      <w:pPr>
        <w:pStyle w:val="a9"/>
      </w:pPr>
      <w:r>
        <w:t xml:space="preserve">В ходе выполнения лабораторной работы были получены и применены навыки объектного ориентированного программирования на языке </w:t>
      </w:r>
      <w:r>
        <w:rPr>
          <w:lang w:val="en-US"/>
        </w:rPr>
        <w:t>Java</w:t>
      </w:r>
      <w:r w:rsidRPr="005703A3">
        <w:t xml:space="preserve"> </w:t>
      </w:r>
      <w:r>
        <w:t xml:space="preserve">для </w:t>
      </w:r>
      <w:r>
        <w:rPr>
          <w:lang w:val="en-US"/>
        </w:rPr>
        <w:t>Android</w:t>
      </w:r>
      <w:r w:rsidRPr="005703A3">
        <w:t>-</w:t>
      </w:r>
      <w:r>
        <w:t xml:space="preserve">приложений. Были изучены механизмы создания графического интерфейса приложения и дальнейшего подключения его к управляющим классам. </w:t>
      </w:r>
      <w:r w:rsidR="00381C93">
        <w:t xml:space="preserve">Получен практический опыт работы с базовыми графическими библиотеками </w:t>
      </w:r>
      <w:r w:rsidR="00381C93">
        <w:rPr>
          <w:lang w:val="en-US"/>
        </w:rPr>
        <w:t>java</w:t>
      </w:r>
      <w:r w:rsidR="00381C93" w:rsidRPr="00381C93">
        <w:t>-</w:t>
      </w:r>
      <w:r w:rsidR="00381C93">
        <w:rPr>
          <w:lang w:val="en-US"/>
        </w:rPr>
        <w:t>android</w:t>
      </w:r>
      <w:r w:rsidR="00381C93" w:rsidRPr="00381C93">
        <w:t>.</w:t>
      </w:r>
    </w:p>
    <w:p w14:paraId="6BB66624" w14:textId="397BE0B3" w:rsidR="00A82D4D" w:rsidRPr="005703A3" w:rsidRDefault="00A82D4D">
      <w:pPr>
        <w:rPr>
          <w:rFonts w:ascii="Times New Roman" w:hAnsi="Times New Roman"/>
          <w:color w:val="000000" w:themeColor="text1"/>
          <w:sz w:val="24"/>
          <w:szCs w:val="24"/>
          <w:lang w:eastAsia="ru-RU"/>
        </w:rPr>
      </w:pPr>
      <w:r w:rsidRPr="005703A3">
        <w:rPr>
          <w:sz w:val="24"/>
          <w:szCs w:val="24"/>
        </w:rPr>
        <w:br w:type="page"/>
      </w:r>
    </w:p>
    <w:p w14:paraId="42726296" w14:textId="77777777" w:rsidR="00F435C4" w:rsidRPr="005703A3" w:rsidRDefault="00F435C4" w:rsidP="005B5FE7">
      <w:pPr>
        <w:pStyle w:val="a9"/>
        <w:rPr>
          <w:sz w:val="24"/>
          <w:szCs w:val="24"/>
        </w:rPr>
      </w:pPr>
    </w:p>
    <w:p w14:paraId="4F795EF9" w14:textId="77777777" w:rsidR="00F435C4" w:rsidRPr="002B77C1" w:rsidRDefault="00F435C4" w:rsidP="00F435C4">
      <w:pPr>
        <w:pStyle w:val="12"/>
        <w:jc w:val="center"/>
      </w:pPr>
      <w:bookmarkStart w:id="22" w:name="_Toc53238793"/>
      <w:bookmarkStart w:id="23" w:name="_Toc58374154"/>
      <w:bookmarkStart w:id="24" w:name="_Toc129570041"/>
      <w:r>
        <w:t>Список</w:t>
      </w:r>
      <w:r w:rsidRPr="002B77C1">
        <w:t xml:space="preserve"> </w:t>
      </w:r>
      <w:r>
        <w:t>литературы</w:t>
      </w:r>
      <w:bookmarkEnd w:id="22"/>
      <w:bookmarkEnd w:id="23"/>
      <w:bookmarkEnd w:id="24"/>
    </w:p>
    <w:p w14:paraId="7E3D65DF" w14:textId="77777777" w:rsidR="00F435C4" w:rsidRDefault="00F435C4" w:rsidP="00F435C4">
      <w:pPr>
        <w:pStyle w:val="Default"/>
        <w:spacing w:after="36"/>
        <w:jc w:val="both"/>
        <w:rPr>
          <w:sz w:val="28"/>
          <w:szCs w:val="28"/>
        </w:rPr>
      </w:pPr>
      <w:r w:rsidRPr="002B77C1">
        <w:rPr>
          <w:sz w:val="28"/>
          <w:szCs w:val="28"/>
        </w:rPr>
        <w:t xml:space="preserve">1. </w:t>
      </w:r>
      <w:r w:rsidRPr="00DA10A3">
        <w:rPr>
          <w:sz w:val="28"/>
          <w:szCs w:val="28"/>
          <w:lang w:val="en-US"/>
        </w:rPr>
        <w:t>Java</w:t>
      </w:r>
      <w:r w:rsidRPr="002B77C1">
        <w:rPr>
          <w:sz w:val="28"/>
          <w:szCs w:val="28"/>
        </w:rPr>
        <w:t xml:space="preserve">. </w:t>
      </w:r>
      <w:r>
        <w:rPr>
          <w:sz w:val="28"/>
          <w:szCs w:val="28"/>
        </w:rPr>
        <w:t>Экспресс-курс [электронный ресурс] // Сайт Александра Климова [сайт], URL: http://developer.alexanderklimov.ru/android/java/java.php</w:t>
      </w:r>
    </w:p>
    <w:p w14:paraId="147A200A" w14:textId="77777777" w:rsidR="00F435C4" w:rsidRDefault="00F435C4" w:rsidP="00F435C4">
      <w:pPr>
        <w:pStyle w:val="Default"/>
        <w:spacing w:after="36"/>
        <w:jc w:val="both"/>
        <w:rPr>
          <w:sz w:val="28"/>
          <w:szCs w:val="28"/>
        </w:rPr>
      </w:pPr>
      <w:r w:rsidRPr="00161FAA">
        <w:rPr>
          <w:sz w:val="28"/>
          <w:szCs w:val="28"/>
          <w:lang w:val="en-US"/>
        </w:rPr>
        <w:t xml:space="preserve">2. API Specification for the Java 7 SE. </w:t>
      </w:r>
      <w:r>
        <w:rPr>
          <w:sz w:val="28"/>
          <w:szCs w:val="28"/>
        </w:rPr>
        <w:t xml:space="preserve">[официальный сайт] URL: http://docs.oracle.com/javase/7/docs/api/ </w:t>
      </w:r>
    </w:p>
    <w:p w14:paraId="2C2BD535" w14:textId="77777777" w:rsidR="00F435C4" w:rsidRPr="006403FA" w:rsidRDefault="00F435C4" w:rsidP="00F435C4">
      <w:pPr>
        <w:pStyle w:val="Default"/>
        <w:spacing w:after="36"/>
        <w:jc w:val="both"/>
        <w:rPr>
          <w:sz w:val="28"/>
          <w:szCs w:val="28"/>
          <w:lang w:val="en-US"/>
        </w:rPr>
      </w:pPr>
      <w:r w:rsidRPr="006403FA">
        <w:rPr>
          <w:sz w:val="28"/>
          <w:szCs w:val="28"/>
          <w:lang w:val="en-US"/>
        </w:rPr>
        <w:t>3. The Java Tutorials. SE [</w:t>
      </w:r>
      <w:r>
        <w:rPr>
          <w:sz w:val="28"/>
          <w:szCs w:val="28"/>
        </w:rPr>
        <w:t>электронный</w:t>
      </w:r>
      <w:r w:rsidRPr="006403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 w:rsidRPr="006403FA">
        <w:rPr>
          <w:sz w:val="28"/>
          <w:szCs w:val="28"/>
          <w:lang w:val="en-US"/>
        </w:rPr>
        <w:t>], URL: http://docs.oracle.com/javase/tutorial/index.html</w:t>
      </w:r>
    </w:p>
    <w:p w14:paraId="289F2739" w14:textId="77777777" w:rsidR="00F435C4" w:rsidRDefault="00F435C4" w:rsidP="00F435C4">
      <w:pPr>
        <w:pStyle w:val="Default"/>
        <w:spacing w:after="3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Гради Буч, Роберт А. Максимчук, Майкл У. Энгл, Бобби Дж. Янг, Джим Коналлен, Келли А. Хьюстон. Объектно-ориентированны анализ и проек-тирование с примерами приложений. Третье издание. М.: "Вильямс", 2010. </w:t>
      </w:r>
    </w:p>
    <w:p w14:paraId="7CB08ECB" w14:textId="77777777" w:rsidR="00F435C4" w:rsidRDefault="00F435C4" w:rsidP="00F435C4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5. Хабибуллин И.Ш. Java 7: для программистов / И. Ш. Хабибуллин. – Санкт-Петербург : БХВ–Петербург, 2014.</w:t>
      </w:r>
    </w:p>
    <w:p w14:paraId="32F1340A" w14:textId="77777777" w:rsidR="003D24B7" w:rsidRPr="00F435C4" w:rsidRDefault="003D24B7" w:rsidP="003D24B7">
      <w:pPr>
        <w:pStyle w:val="a9"/>
        <w:ind w:firstLine="0"/>
        <w:jc w:val="left"/>
        <w:rPr>
          <w:rFonts w:ascii="Courier New" w:hAnsi="Courier New" w:cs="Courier New"/>
          <w:sz w:val="24"/>
          <w:szCs w:val="24"/>
        </w:rPr>
      </w:pPr>
    </w:p>
    <w:sectPr w:rsidR="003D24B7" w:rsidRPr="00F435C4" w:rsidSect="001A000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2F56B" w14:textId="77777777" w:rsidR="00614CB0" w:rsidRDefault="00614CB0" w:rsidP="001A0000">
      <w:pPr>
        <w:spacing w:after="0" w:line="240" w:lineRule="auto"/>
      </w:pPr>
      <w:r>
        <w:separator/>
      </w:r>
    </w:p>
  </w:endnote>
  <w:endnote w:type="continuationSeparator" w:id="0">
    <w:p w14:paraId="0BD588CB" w14:textId="77777777" w:rsidR="00614CB0" w:rsidRDefault="00614CB0" w:rsidP="001A0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CABE2" w14:textId="77777777" w:rsidR="00AE5798" w:rsidRDefault="00AE5798">
    <w:pPr>
      <w:pStyle w:val="af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741356657"/>
      <w:docPartObj>
        <w:docPartGallery w:val="Page Numbers (Bottom of Page)"/>
        <w:docPartUnique/>
      </w:docPartObj>
    </w:sdtPr>
    <w:sdtEndPr/>
    <w:sdtContent>
      <w:p w14:paraId="441A0189" w14:textId="3A95436D" w:rsidR="00AE5798" w:rsidRPr="001A0000" w:rsidRDefault="00AE5798">
        <w:pPr>
          <w:pStyle w:val="af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A000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A000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A0000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9</w:t>
        </w:r>
        <w:r w:rsidRPr="001A000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3FD3C48" w14:textId="77777777" w:rsidR="00AE5798" w:rsidRPr="001A0000" w:rsidRDefault="00AE5798">
    <w:pPr>
      <w:pStyle w:val="af7"/>
      <w:rPr>
        <w:rFonts w:ascii="Times New Roman" w:hAnsi="Times New Roman" w:cs="Times New Roman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C7B10" w14:textId="77777777" w:rsidR="00AE5798" w:rsidRDefault="00AE5798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93D56" w14:textId="77777777" w:rsidR="00614CB0" w:rsidRDefault="00614CB0" w:rsidP="001A0000">
      <w:pPr>
        <w:spacing w:after="0" w:line="240" w:lineRule="auto"/>
      </w:pPr>
      <w:r>
        <w:separator/>
      </w:r>
    </w:p>
  </w:footnote>
  <w:footnote w:type="continuationSeparator" w:id="0">
    <w:p w14:paraId="568C3789" w14:textId="77777777" w:rsidR="00614CB0" w:rsidRDefault="00614CB0" w:rsidP="001A00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2C11C" w14:textId="77777777" w:rsidR="00AE5798" w:rsidRDefault="00AE5798">
    <w:pPr>
      <w:pStyle w:val="af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88A09" w14:textId="77777777" w:rsidR="00AE5798" w:rsidRDefault="00AE5798">
    <w:pPr>
      <w:pStyle w:val="af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2A0BE" w14:textId="77777777" w:rsidR="00AE5798" w:rsidRDefault="00AE5798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F822792"/>
    <w:multiLevelType w:val="multilevel"/>
    <w:tmpl w:val="9C8C2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6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7" w15:restartNumberingAfterBreak="0">
    <w:nsid w:val="2ADE3593"/>
    <w:multiLevelType w:val="multilevel"/>
    <w:tmpl w:val="226AB12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8" w15:restartNumberingAfterBreak="0">
    <w:nsid w:val="2C783CBA"/>
    <w:multiLevelType w:val="multilevel"/>
    <w:tmpl w:val="E430A5BC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87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5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0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192" w:hanging="2160"/>
      </w:pPr>
      <w:rPr>
        <w:rFonts w:hint="default"/>
      </w:rPr>
    </w:lvl>
  </w:abstractNum>
  <w:abstractNum w:abstractNumId="9" w15:restartNumberingAfterBreak="0">
    <w:nsid w:val="2FB97942"/>
    <w:multiLevelType w:val="multilevel"/>
    <w:tmpl w:val="6AD4E86C"/>
    <w:numStyleLink w:val="a1"/>
  </w:abstractNum>
  <w:abstractNum w:abstractNumId="10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ABA2114"/>
    <w:multiLevelType w:val="multilevel"/>
    <w:tmpl w:val="38FEB4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1C4687B"/>
    <w:multiLevelType w:val="multilevel"/>
    <w:tmpl w:val="E27AE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66755D86"/>
    <w:multiLevelType w:val="multilevel"/>
    <w:tmpl w:val="65224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D66B01"/>
    <w:multiLevelType w:val="hybridMultilevel"/>
    <w:tmpl w:val="DA2EB3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9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20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1E6591"/>
    <w:multiLevelType w:val="multilevel"/>
    <w:tmpl w:val="88743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6"/>
  </w:num>
  <w:num w:numId="3">
    <w:abstractNumId w:val="5"/>
  </w:num>
  <w:num w:numId="4">
    <w:abstractNumId w:val="19"/>
  </w:num>
  <w:num w:numId="5">
    <w:abstractNumId w:val="10"/>
  </w:num>
  <w:num w:numId="6">
    <w:abstractNumId w:val="4"/>
  </w:num>
  <w:num w:numId="7">
    <w:abstractNumId w:val="11"/>
  </w:num>
  <w:num w:numId="8">
    <w:abstractNumId w:val="9"/>
  </w:num>
  <w:num w:numId="9">
    <w:abstractNumId w:val="2"/>
  </w:num>
  <w:num w:numId="10">
    <w:abstractNumId w:val="20"/>
  </w:num>
  <w:num w:numId="11">
    <w:abstractNumId w:val="1"/>
  </w:num>
  <w:num w:numId="12">
    <w:abstractNumId w:val="15"/>
  </w:num>
  <w:num w:numId="13">
    <w:abstractNumId w:val="0"/>
  </w:num>
  <w:num w:numId="14">
    <w:abstractNumId w:val="18"/>
  </w:num>
  <w:num w:numId="15">
    <w:abstractNumId w:val="17"/>
  </w:num>
  <w:num w:numId="16">
    <w:abstractNumId w:val="16"/>
  </w:num>
  <w:num w:numId="17">
    <w:abstractNumId w:val="14"/>
  </w:num>
  <w:num w:numId="18">
    <w:abstractNumId w:val="3"/>
  </w:num>
  <w:num w:numId="19">
    <w:abstractNumId w:val="12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585"/>
    <w:rsid w:val="00000EB5"/>
    <w:rsid w:val="00020F41"/>
    <w:rsid w:val="00024405"/>
    <w:rsid w:val="00031084"/>
    <w:rsid w:val="000315ED"/>
    <w:rsid w:val="00033D66"/>
    <w:rsid w:val="00040525"/>
    <w:rsid w:val="00075FEB"/>
    <w:rsid w:val="00087446"/>
    <w:rsid w:val="00094C46"/>
    <w:rsid w:val="000C19A1"/>
    <w:rsid w:val="000D113C"/>
    <w:rsid w:val="000D5E20"/>
    <w:rsid w:val="000E1460"/>
    <w:rsid w:val="000E62A2"/>
    <w:rsid w:val="00111832"/>
    <w:rsid w:val="0012137A"/>
    <w:rsid w:val="001221DD"/>
    <w:rsid w:val="00125B9E"/>
    <w:rsid w:val="001312DA"/>
    <w:rsid w:val="00173F85"/>
    <w:rsid w:val="001818CA"/>
    <w:rsid w:val="00186C5B"/>
    <w:rsid w:val="001871D2"/>
    <w:rsid w:val="00197ADE"/>
    <w:rsid w:val="001A0000"/>
    <w:rsid w:val="001B507E"/>
    <w:rsid w:val="001C557D"/>
    <w:rsid w:val="001D438C"/>
    <w:rsid w:val="001E4EA9"/>
    <w:rsid w:val="001F0220"/>
    <w:rsid w:val="001F3D37"/>
    <w:rsid w:val="00205433"/>
    <w:rsid w:val="00244975"/>
    <w:rsid w:val="00256941"/>
    <w:rsid w:val="002637BF"/>
    <w:rsid w:val="00273ABC"/>
    <w:rsid w:val="0027513A"/>
    <w:rsid w:val="00280341"/>
    <w:rsid w:val="00281384"/>
    <w:rsid w:val="002A4B77"/>
    <w:rsid w:val="002B240A"/>
    <w:rsid w:val="002B77C1"/>
    <w:rsid w:val="002D03F5"/>
    <w:rsid w:val="002D0BB7"/>
    <w:rsid w:val="002E0EFC"/>
    <w:rsid w:val="002E3E29"/>
    <w:rsid w:val="002F0C0E"/>
    <w:rsid w:val="002F4C7C"/>
    <w:rsid w:val="00306500"/>
    <w:rsid w:val="00316F3D"/>
    <w:rsid w:val="00323D3E"/>
    <w:rsid w:val="00335652"/>
    <w:rsid w:val="00345666"/>
    <w:rsid w:val="00345702"/>
    <w:rsid w:val="0037054D"/>
    <w:rsid w:val="00381C93"/>
    <w:rsid w:val="003848FC"/>
    <w:rsid w:val="00386C42"/>
    <w:rsid w:val="00387C5C"/>
    <w:rsid w:val="00393CE7"/>
    <w:rsid w:val="00394242"/>
    <w:rsid w:val="003A51BD"/>
    <w:rsid w:val="003B2C7B"/>
    <w:rsid w:val="003C30F9"/>
    <w:rsid w:val="003C3CC1"/>
    <w:rsid w:val="003D24B7"/>
    <w:rsid w:val="003D49B2"/>
    <w:rsid w:val="003F2A8D"/>
    <w:rsid w:val="0040141D"/>
    <w:rsid w:val="00426678"/>
    <w:rsid w:val="00431084"/>
    <w:rsid w:val="00433A59"/>
    <w:rsid w:val="00440BF7"/>
    <w:rsid w:val="004469FF"/>
    <w:rsid w:val="0044782D"/>
    <w:rsid w:val="004519EC"/>
    <w:rsid w:val="004522FB"/>
    <w:rsid w:val="0046040F"/>
    <w:rsid w:val="00481945"/>
    <w:rsid w:val="00496027"/>
    <w:rsid w:val="004A47BB"/>
    <w:rsid w:val="004A5F89"/>
    <w:rsid w:val="004B2BD6"/>
    <w:rsid w:val="004D1A0C"/>
    <w:rsid w:val="004F0C94"/>
    <w:rsid w:val="004F400A"/>
    <w:rsid w:val="004F5A61"/>
    <w:rsid w:val="004F7715"/>
    <w:rsid w:val="005009C6"/>
    <w:rsid w:val="00511AA3"/>
    <w:rsid w:val="00527335"/>
    <w:rsid w:val="0055591D"/>
    <w:rsid w:val="005703A3"/>
    <w:rsid w:val="00576CAC"/>
    <w:rsid w:val="00581194"/>
    <w:rsid w:val="0058676E"/>
    <w:rsid w:val="00594DDA"/>
    <w:rsid w:val="00595FB7"/>
    <w:rsid w:val="005A5086"/>
    <w:rsid w:val="005B5FE7"/>
    <w:rsid w:val="005E68EA"/>
    <w:rsid w:val="005F0969"/>
    <w:rsid w:val="006020EA"/>
    <w:rsid w:val="006072BA"/>
    <w:rsid w:val="00614CB0"/>
    <w:rsid w:val="00630E8F"/>
    <w:rsid w:val="00642595"/>
    <w:rsid w:val="00654757"/>
    <w:rsid w:val="00675F66"/>
    <w:rsid w:val="00695FE3"/>
    <w:rsid w:val="0069791D"/>
    <w:rsid w:val="006C1844"/>
    <w:rsid w:val="006D70E5"/>
    <w:rsid w:val="00702EA7"/>
    <w:rsid w:val="00716894"/>
    <w:rsid w:val="00727021"/>
    <w:rsid w:val="00733D09"/>
    <w:rsid w:val="00755E88"/>
    <w:rsid w:val="007611C1"/>
    <w:rsid w:val="00783699"/>
    <w:rsid w:val="007A22A6"/>
    <w:rsid w:val="007B0A9A"/>
    <w:rsid w:val="007C21D4"/>
    <w:rsid w:val="007C4585"/>
    <w:rsid w:val="007D41B0"/>
    <w:rsid w:val="007E0EFB"/>
    <w:rsid w:val="007E52DA"/>
    <w:rsid w:val="007F6D15"/>
    <w:rsid w:val="008150DC"/>
    <w:rsid w:val="00825C96"/>
    <w:rsid w:val="00855719"/>
    <w:rsid w:val="00863640"/>
    <w:rsid w:val="00865265"/>
    <w:rsid w:val="008673F4"/>
    <w:rsid w:val="008B081F"/>
    <w:rsid w:val="008E5305"/>
    <w:rsid w:val="008F0198"/>
    <w:rsid w:val="008F530C"/>
    <w:rsid w:val="008F7B55"/>
    <w:rsid w:val="00903A13"/>
    <w:rsid w:val="00915FEA"/>
    <w:rsid w:val="0092134D"/>
    <w:rsid w:val="00932730"/>
    <w:rsid w:val="00937A74"/>
    <w:rsid w:val="009459D3"/>
    <w:rsid w:val="009A4484"/>
    <w:rsid w:val="009A5C81"/>
    <w:rsid w:val="009B260E"/>
    <w:rsid w:val="009D4855"/>
    <w:rsid w:val="009D6C69"/>
    <w:rsid w:val="009F6F40"/>
    <w:rsid w:val="00A03EC9"/>
    <w:rsid w:val="00A170D5"/>
    <w:rsid w:val="00A27C8E"/>
    <w:rsid w:val="00A76BF1"/>
    <w:rsid w:val="00A82D4D"/>
    <w:rsid w:val="00A874F2"/>
    <w:rsid w:val="00AB0814"/>
    <w:rsid w:val="00AB477C"/>
    <w:rsid w:val="00AC04C6"/>
    <w:rsid w:val="00AE2B0C"/>
    <w:rsid w:val="00AE5798"/>
    <w:rsid w:val="00AF6C3B"/>
    <w:rsid w:val="00B01735"/>
    <w:rsid w:val="00B24747"/>
    <w:rsid w:val="00B3417F"/>
    <w:rsid w:val="00B428CF"/>
    <w:rsid w:val="00B44349"/>
    <w:rsid w:val="00B5455A"/>
    <w:rsid w:val="00B5731F"/>
    <w:rsid w:val="00B71B86"/>
    <w:rsid w:val="00B80B65"/>
    <w:rsid w:val="00B81D98"/>
    <w:rsid w:val="00BB594D"/>
    <w:rsid w:val="00BB68CC"/>
    <w:rsid w:val="00BD6535"/>
    <w:rsid w:val="00BE0D81"/>
    <w:rsid w:val="00BF5849"/>
    <w:rsid w:val="00C01FA7"/>
    <w:rsid w:val="00C21152"/>
    <w:rsid w:val="00C21299"/>
    <w:rsid w:val="00C34072"/>
    <w:rsid w:val="00C40BF3"/>
    <w:rsid w:val="00C42CB1"/>
    <w:rsid w:val="00C545C9"/>
    <w:rsid w:val="00C567CE"/>
    <w:rsid w:val="00C5693A"/>
    <w:rsid w:val="00C70EAB"/>
    <w:rsid w:val="00C71C23"/>
    <w:rsid w:val="00C74975"/>
    <w:rsid w:val="00C85406"/>
    <w:rsid w:val="00CB0430"/>
    <w:rsid w:val="00CB1A04"/>
    <w:rsid w:val="00CB1F9F"/>
    <w:rsid w:val="00CC5495"/>
    <w:rsid w:val="00CE6AD4"/>
    <w:rsid w:val="00CF2303"/>
    <w:rsid w:val="00D00B30"/>
    <w:rsid w:val="00D0191E"/>
    <w:rsid w:val="00D1184E"/>
    <w:rsid w:val="00D26E44"/>
    <w:rsid w:val="00D32CF8"/>
    <w:rsid w:val="00D51F39"/>
    <w:rsid w:val="00D64E3A"/>
    <w:rsid w:val="00D74543"/>
    <w:rsid w:val="00D76135"/>
    <w:rsid w:val="00D84498"/>
    <w:rsid w:val="00D868DC"/>
    <w:rsid w:val="00D92AA0"/>
    <w:rsid w:val="00DA10A3"/>
    <w:rsid w:val="00DD23B3"/>
    <w:rsid w:val="00DF21D4"/>
    <w:rsid w:val="00E02905"/>
    <w:rsid w:val="00E116FA"/>
    <w:rsid w:val="00E30DE9"/>
    <w:rsid w:val="00E42273"/>
    <w:rsid w:val="00E55E2A"/>
    <w:rsid w:val="00E60AC0"/>
    <w:rsid w:val="00E73841"/>
    <w:rsid w:val="00E85E73"/>
    <w:rsid w:val="00E968AF"/>
    <w:rsid w:val="00E96C11"/>
    <w:rsid w:val="00EA1399"/>
    <w:rsid w:val="00EA47E1"/>
    <w:rsid w:val="00EA504A"/>
    <w:rsid w:val="00ED6340"/>
    <w:rsid w:val="00EF1E2A"/>
    <w:rsid w:val="00F05CDF"/>
    <w:rsid w:val="00F144CE"/>
    <w:rsid w:val="00F21F0F"/>
    <w:rsid w:val="00F435C4"/>
    <w:rsid w:val="00F5350C"/>
    <w:rsid w:val="00F629BB"/>
    <w:rsid w:val="00F65ED1"/>
    <w:rsid w:val="00F801F3"/>
    <w:rsid w:val="00F82D4C"/>
    <w:rsid w:val="00F95B55"/>
    <w:rsid w:val="00FA17F8"/>
    <w:rsid w:val="00FB084B"/>
    <w:rsid w:val="00FB353B"/>
    <w:rsid w:val="00FC79C2"/>
    <w:rsid w:val="00FE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7B783"/>
  <w15:docId w15:val="{7E4A2FB7-334A-4EC2-855F-37E03F5D1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7C4585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5">
    <w:name w:val="heading 5"/>
    <w:basedOn w:val="a4"/>
    <w:link w:val="50"/>
    <w:uiPriority w:val="9"/>
    <w:qFormat/>
    <w:rsid w:val="007C458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44782D"/>
    <w:pPr>
      <w:tabs>
        <w:tab w:val="right" w:leader="dot" w:pos="9345"/>
      </w:tabs>
      <w:spacing w:after="0" w:line="240" w:lineRule="auto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paragraph" w:customStyle="1" w:styleId="4">
    <w:name w:val="заголовок 4"/>
    <w:basedOn w:val="a4"/>
    <w:next w:val="a4"/>
    <w:rsid w:val="007C4585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f2">
    <w:name w:val="Subtitle"/>
    <w:basedOn w:val="a4"/>
    <w:link w:val="af3"/>
    <w:qFormat/>
    <w:rsid w:val="007C4585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3">
    <w:name w:val="Подзаголовок Знак"/>
    <w:basedOn w:val="a5"/>
    <w:link w:val="af2"/>
    <w:rsid w:val="007C458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50">
    <w:name w:val="Заголовок 5 Знак"/>
    <w:basedOn w:val="a5"/>
    <w:link w:val="5"/>
    <w:uiPriority w:val="9"/>
    <w:rsid w:val="007C458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4">
    <w:name w:val="Normal (Web)"/>
    <w:basedOn w:val="a4"/>
    <w:uiPriority w:val="99"/>
    <w:semiHidden/>
    <w:unhideWhenUsed/>
    <w:rsid w:val="007C4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5009C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4"/>
    <w:link w:val="HTML0"/>
    <w:uiPriority w:val="99"/>
    <w:semiHidden/>
    <w:unhideWhenUsed/>
    <w:rsid w:val="00C42C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5"/>
    <w:link w:val="HTML"/>
    <w:uiPriority w:val="99"/>
    <w:semiHidden/>
    <w:rsid w:val="00C42CB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5">
    <w:name w:val="header"/>
    <w:basedOn w:val="a4"/>
    <w:link w:val="af6"/>
    <w:uiPriority w:val="99"/>
    <w:unhideWhenUsed/>
    <w:rsid w:val="001A00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5"/>
    <w:link w:val="af5"/>
    <w:uiPriority w:val="99"/>
    <w:rsid w:val="001A0000"/>
  </w:style>
  <w:style w:type="paragraph" w:styleId="af7">
    <w:name w:val="footer"/>
    <w:basedOn w:val="a4"/>
    <w:link w:val="af8"/>
    <w:uiPriority w:val="99"/>
    <w:unhideWhenUsed/>
    <w:rsid w:val="001A00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5"/>
    <w:link w:val="af7"/>
    <w:uiPriority w:val="99"/>
    <w:rsid w:val="001A0000"/>
  </w:style>
  <w:style w:type="paragraph" w:styleId="30">
    <w:name w:val="toc 3"/>
    <w:basedOn w:val="a4"/>
    <w:next w:val="a4"/>
    <w:autoRedefine/>
    <w:uiPriority w:val="39"/>
    <w:unhideWhenUsed/>
    <w:rsid w:val="00481945"/>
    <w:pPr>
      <w:spacing w:after="100" w:line="259" w:lineRule="auto"/>
      <w:ind w:left="440"/>
    </w:pPr>
    <w:rPr>
      <w:rFonts w:eastAsiaTheme="minorEastAsia"/>
      <w:lang w:eastAsia="ru-RU"/>
    </w:rPr>
  </w:style>
  <w:style w:type="paragraph" w:styleId="40">
    <w:name w:val="toc 4"/>
    <w:basedOn w:val="a4"/>
    <w:next w:val="a4"/>
    <w:autoRedefine/>
    <w:uiPriority w:val="39"/>
    <w:unhideWhenUsed/>
    <w:rsid w:val="00481945"/>
    <w:pPr>
      <w:spacing w:after="100" w:line="259" w:lineRule="auto"/>
      <w:ind w:left="660"/>
    </w:pPr>
    <w:rPr>
      <w:rFonts w:eastAsiaTheme="minorEastAsia"/>
      <w:lang w:eastAsia="ru-RU"/>
    </w:rPr>
  </w:style>
  <w:style w:type="paragraph" w:styleId="51">
    <w:name w:val="toc 5"/>
    <w:basedOn w:val="a4"/>
    <w:next w:val="a4"/>
    <w:autoRedefine/>
    <w:uiPriority w:val="39"/>
    <w:unhideWhenUsed/>
    <w:rsid w:val="00481945"/>
    <w:pPr>
      <w:spacing w:after="100" w:line="259" w:lineRule="auto"/>
      <w:ind w:left="880"/>
    </w:pPr>
    <w:rPr>
      <w:rFonts w:eastAsiaTheme="minorEastAsia"/>
      <w:lang w:eastAsia="ru-RU"/>
    </w:rPr>
  </w:style>
  <w:style w:type="paragraph" w:styleId="6">
    <w:name w:val="toc 6"/>
    <w:basedOn w:val="a4"/>
    <w:next w:val="a4"/>
    <w:autoRedefine/>
    <w:uiPriority w:val="39"/>
    <w:unhideWhenUsed/>
    <w:rsid w:val="00481945"/>
    <w:pPr>
      <w:spacing w:after="100" w:line="259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4"/>
    <w:next w:val="a4"/>
    <w:autoRedefine/>
    <w:uiPriority w:val="39"/>
    <w:unhideWhenUsed/>
    <w:rsid w:val="00481945"/>
    <w:pPr>
      <w:spacing w:after="100" w:line="259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4"/>
    <w:next w:val="a4"/>
    <w:autoRedefine/>
    <w:uiPriority w:val="39"/>
    <w:unhideWhenUsed/>
    <w:rsid w:val="00481945"/>
    <w:pPr>
      <w:spacing w:after="100" w:line="259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4"/>
    <w:next w:val="a4"/>
    <w:autoRedefine/>
    <w:uiPriority w:val="39"/>
    <w:unhideWhenUsed/>
    <w:rsid w:val="00481945"/>
    <w:pPr>
      <w:spacing w:after="100" w:line="259" w:lineRule="auto"/>
      <w:ind w:left="1760"/>
    </w:pPr>
    <w:rPr>
      <w:rFonts w:eastAsiaTheme="minorEastAsia"/>
      <w:lang w:eastAsia="ru-RU"/>
    </w:rPr>
  </w:style>
  <w:style w:type="character" w:styleId="af9">
    <w:name w:val="Unresolved Mention"/>
    <w:basedOn w:val="a5"/>
    <w:uiPriority w:val="99"/>
    <w:semiHidden/>
    <w:unhideWhenUsed/>
    <w:rsid w:val="000244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2%20&#1082;&#1091;&#1088;&#1089;%204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92CBB5-713A-4889-9C20-759B1F999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132</TotalTime>
  <Pages>38</Pages>
  <Words>5366</Words>
  <Characters>30592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35887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ДНС</dc:creator>
  <cp:lastModifiedBy>Данил Вовиков</cp:lastModifiedBy>
  <cp:revision>122</cp:revision>
  <dcterms:created xsi:type="dcterms:W3CDTF">2021-05-17T04:21:00Z</dcterms:created>
  <dcterms:modified xsi:type="dcterms:W3CDTF">2023-03-12T19:20:00Z</dcterms:modified>
</cp:coreProperties>
</file>